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2470" w14:textId="77777777" w:rsidR="000A25DF" w:rsidRDefault="000A25DF" w:rsidP="001E71D0">
      <w:pPr>
        <w:spacing w:after="60" w:line="312" w:lineRule="auto"/>
      </w:pPr>
    </w:p>
    <w:p w14:paraId="2094C8D6" w14:textId="77777777" w:rsidR="0095468D" w:rsidRDefault="0095468D" w:rsidP="001E71D0">
      <w:pPr>
        <w:spacing w:line="312" w:lineRule="auto"/>
      </w:pPr>
    </w:p>
    <w:p w14:paraId="06E96CFF" w14:textId="77777777" w:rsidR="0095468D" w:rsidRDefault="0095468D" w:rsidP="001E71D0">
      <w:pPr>
        <w:spacing w:after="3000" w:line="312" w:lineRule="auto"/>
      </w:pPr>
    </w:p>
    <w:p w14:paraId="44072F67" w14:textId="77777777" w:rsidR="0095468D" w:rsidRDefault="0095468D" w:rsidP="001E71D0">
      <w:pPr>
        <w:spacing w:after="200" w:line="312" w:lineRule="auto"/>
        <w:jc w:val="center"/>
      </w:pPr>
      <w:r>
        <w:rPr>
          <w:b/>
          <w:bCs/>
          <w:color w:val="2E86C1"/>
          <w:spacing w:val="200"/>
          <w:sz w:val="24"/>
          <w:szCs w:val="24"/>
        </w:rPr>
        <w:t>TECHNISCHE DOKUMENTATION</w:t>
      </w:r>
    </w:p>
    <w:p w14:paraId="62B2682B" w14:textId="77777777" w:rsidR="0095468D" w:rsidRDefault="0095468D" w:rsidP="001E71D0">
      <w:pPr>
        <w:pBdr>
          <w:top w:val="single" w:sz="6" w:space="12" w:color="1B4F72"/>
        </w:pBdr>
        <w:spacing w:after="120" w:line="312" w:lineRule="auto"/>
        <w:jc w:val="center"/>
      </w:pPr>
    </w:p>
    <w:p w14:paraId="71532D15" w14:textId="77777777" w:rsidR="0095468D" w:rsidRDefault="0095468D" w:rsidP="001E71D0">
      <w:pPr>
        <w:spacing w:after="300" w:line="312" w:lineRule="auto"/>
        <w:jc w:val="center"/>
      </w:pPr>
      <w:r>
        <w:rPr>
          <w:b/>
          <w:bCs/>
          <w:color w:val="1B4F72"/>
          <w:sz w:val="52"/>
          <w:szCs w:val="52"/>
        </w:rPr>
        <w:t>Datenanalyse-Agent mit LangGraph</w:t>
      </w:r>
    </w:p>
    <w:p w14:paraId="1EF57B50" w14:textId="0D995516" w:rsidR="0095468D" w:rsidRDefault="0095468D" w:rsidP="001E71D0">
      <w:pPr>
        <w:spacing w:after="100" w:line="312" w:lineRule="auto"/>
        <w:jc w:val="center"/>
      </w:pPr>
      <w:r>
        <w:rPr>
          <w:color w:val="2E86C1"/>
          <w:sz w:val="28"/>
          <w:szCs w:val="28"/>
        </w:rPr>
        <w:t xml:space="preserve">Stufe 2 – </w:t>
      </w:r>
      <w:r w:rsidRPr="0095468D">
        <w:rPr>
          <w:color w:val="2E86C1"/>
          <w:sz w:val="28"/>
          <w:szCs w:val="28"/>
        </w:rPr>
        <w:t>Reflexionsschleife mit austauschbaren Skills</w:t>
      </w:r>
    </w:p>
    <w:p w14:paraId="4A886921" w14:textId="77777777" w:rsidR="0095468D" w:rsidRDefault="0095468D" w:rsidP="001E71D0">
      <w:pPr>
        <w:pBdr>
          <w:bottom w:val="single" w:sz="6" w:space="12" w:color="1B4F72"/>
        </w:pBdr>
        <w:spacing w:after="60" w:line="312" w:lineRule="auto"/>
        <w:jc w:val="center"/>
      </w:pPr>
    </w:p>
    <w:p w14:paraId="6E35F240" w14:textId="77777777" w:rsidR="0095468D" w:rsidRDefault="0095468D" w:rsidP="001E71D0">
      <w:pPr>
        <w:spacing w:after="1200" w:line="312" w:lineRule="auto"/>
      </w:pPr>
    </w:p>
    <w:p w14:paraId="269B643B" w14:textId="77777777" w:rsidR="0095468D" w:rsidRDefault="0095468D" w:rsidP="001E71D0">
      <w:pPr>
        <w:spacing w:after="80" w:line="312" w:lineRule="auto"/>
        <w:jc w:val="center"/>
      </w:pPr>
      <w:r>
        <w:t>Architektur-Review &amp; Funktionsbeschreibung</w:t>
      </w:r>
    </w:p>
    <w:p w14:paraId="32610353" w14:textId="746FD5D5" w:rsidR="0095468D" w:rsidRDefault="0095468D" w:rsidP="001E71D0">
      <w:pPr>
        <w:spacing w:line="312" w:lineRule="auto"/>
        <w:jc w:val="center"/>
      </w:pPr>
      <w:r>
        <w:rPr>
          <w:color w:val="7F8C8D"/>
        </w:rPr>
        <w:t>Mai 2026</w:t>
      </w:r>
    </w:p>
    <w:p w14:paraId="6642BA62" w14:textId="77777777" w:rsidR="0095468D" w:rsidRDefault="0095468D" w:rsidP="001E71D0">
      <w:pPr>
        <w:spacing w:line="312" w:lineRule="auto"/>
        <w:sectPr w:rsidR="0095468D" w:rsidSect="00D75526">
          <w:pgSz w:w="11906" w:h="16838"/>
          <w:pgMar w:top="720" w:right="720" w:bottom="720" w:left="720" w:header="708" w:footer="708" w:gutter="0"/>
          <w:cols w:space="720"/>
          <w:docGrid w:linePitch="360"/>
        </w:sectPr>
      </w:pPr>
    </w:p>
    <w:p w14:paraId="28F52556" w14:textId="77777777" w:rsidR="000A25DF" w:rsidRDefault="00000000" w:rsidP="001E71D0">
      <w:pPr>
        <w:pStyle w:val="Heading1"/>
        <w:spacing w:after="180" w:line="312" w:lineRule="auto"/>
      </w:pPr>
      <w:r>
        <w:rPr>
          <w:sz w:val="32"/>
          <w:szCs w:val="32"/>
        </w:rPr>
        <w:lastRenderedPageBreak/>
        <w:t>1  Überblick</w:t>
      </w:r>
    </w:p>
    <w:p w14:paraId="5FA615A7" w14:textId="77777777" w:rsidR="000A25DF" w:rsidRDefault="00000000" w:rsidP="001E71D0">
      <w:pPr>
        <w:spacing w:after="120" w:line="312" w:lineRule="auto"/>
      </w:pPr>
      <w:r>
        <w:t>Dieses Dokument beschreibt den Aufbau und die Funktionsweise der zweiten Ausbaustufe des agentischen Datenanalyse-Assistenten, implementiert als Jupyter Notebook. Gegenüber Stufe 1 (linearer Graph mit ReAct-Zyklus) führt Stufe 2 zwei wesentliche Erweiterungen ein:</w:t>
      </w:r>
    </w:p>
    <w:p w14:paraId="01999777" w14:textId="77777777" w:rsidR="000A25DF" w:rsidRDefault="000A25DF" w:rsidP="001E71D0">
      <w:pPr>
        <w:spacing w:after="60" w:line="312" w:lineRule="auto"/>
      </w:pPr>
    </w:p>
    <w:p w14:paraId="7C546401" w14:textId="2A38DC0D" w:rsidR="000A25DF" w:rsidRDefault="00000000" w:rsidP="001E71D0">
      <w:pPr>
        <w:pStyle w:val="ListParagraph"/>
        <w:numPr>
          <w:ilvl w:val="0"/>
          <w:numId w:val="2"/>
        </w:numPr>
        <w:spacing w:after="80" w:line="312" w:lineRule="auto"/>
      </w:pPr>
      <w:r>
        <w:rPr>
          <w:b/>
          <w:bCs/>
        </w:rPr>
        <w:t>Austauschbare Skills:</w:t>
      </w:r>
      <w:r>
        <w:t xml:space="preserve"> Analyse-Anweisungen werden nicht mehr als monolithischer String im Code hinterlegt, sondern als separate Markdown-Dateien verwaltet. Der Agent wählt zur Laufzeit basierend auf dem Datenprofil die passenden Skills aus und baut daraus seinen System-Prompt zusammen. Prompt-Engineering wird damit zur Konfiguration statt zur Codeänderung.</w:t>
      </w:r>
      <w:r w:rsidR="00FD124F">
        <w:br/>
      </w:r>
    </w:p>
    <w:p w14:paraId="4C8D67E9" w14:textId="77777777" w:rsidR="000A25DF" w:rsidRDefault="00000000" w:rsidP="001E71D0">
      <w:pPr>
        <w:pStyle w:val="ListParagraph"/>
        <w:numPr>
          <w:ilvl w:val="0"/>
          <w:numId w:val="2"/>
        </w:numPr>
        <w:spacing w:after="80" w:line="312" w:lineRule="auto"/>
      </w:pPr>
      <w:r>
        <w:rPr>
          <w:b/>
          <w:bCs/>
        </w:rPr>
        <w:t>Reflexionsschleife (Reflection Pattern):</w:t>
      </w:r>
      <w:r>
        <w:t xml:space="preserve"> Ein separater Quality Checker bewertet die Analyseergebnisse gegen die aktiven Skills. Liegt der gewichtete Score unter einem konfigurierbaren Threshold (Standard: 70 %), wird die Analyse mit gezieltem Feedback zurück an den Analysten gegeben – maximal dreimal.</w:t>
      </w:r>
    </w:p>
    <w:p w14:paraId="67D82A16" w14:textId="77777777" w:rsidR="000A25DF" w:rsidRDefault="000A25DF" w:rsidP="001E71D0">
      <w:pPr>
        <w:spacing w:after="60" w:line="312" w:lineRule="auto"/>
      </w:pPr>
    </w:p>
    <w:p w14:paraId="6AD38307" w14:textId="77777777" w:rsidR="000A25DF" w:rsidRDefault="00000000" w:rsidP="001E71D0">
      <w:pPr>
        <w:spacing w:after="120" w:line="312" w:lineRule="auto"/>
      </w:pPr>
      <w:r>
        <w:rPr>
          <w:b/>
          <w:bCs/>
        </w:rPr>
        <w:t>Technologie-Stack:</w:t>
      </w:r>
    </w:p>
    <w:p w14:paraId="3BCB37B9" w14:textId="77777777" w:rsidR="00FD124F" w:rsidRDefault="00000000" w:rsidP="00FD124F">
      <w:pPr>
        <w:pStyle w:val="ListParagraph"/>
        <w:numPr>
          <w:ilvl w:val="0"/>
          <w:numId w:val="16"/>
        </w:numPr>
        <w:spacing w:line="360" w:lineRule="auto"/>
      </w:pPr>
      <w:r>
        <w:t xml:space="preserve">LangGraph (Zustandsgraph), </w:t>
      </w:r>
    </w:p>
    <w:p w14:paraId="3AF3E849" w14:textId="77777777" w:rsidR="00FD124F" w:rsidRDefault="00000000" w:rsidP="00FD124F">
      <w:pPr>
        <w:pStyle w:val="ListParagraph"/>
        <w:numPr>
          <w:ilvl w:val="0"/>
          <w:numId w:val="16"/>
        </w:numPr>
        <w:spacing w:line="360" w:lineRule="auto"/>
      </w:pPr>
      <w:r>
        <w:t xml:space="preserve">LangChain (LLM-Integration), </w:t>
      </w:r>
    </w:p>
    <w:p w14:paraId="3D800F62" w14:textId="77777777" w:rsidR="00FD124F" w:rsidRDefault="00000000" w:rsidP="00FD124F">
      <w:pPr>
        <w:pStyle w:val="ListParagraph"/>
        <w:numPr>
          <w:ilvl w:val="0"/>
          <w:numId w:val="16"/>
        </w:numPr>
        <w:spacing w:line="360" w:lineRule="auto"/>
      </w:pPr>
      <w:r>
        <w:t xml:space="preserve">Qwen/Nemotron über DeepInfra-API, </w:t>
      </w:r>
    </w:p>
    <w:p w14:paraId="6D6FE8D6" w14:textId="77777777" w:rsidR="00FD124F" w:rsidRDefault="00000000" w:rsidP="00FD124F">
      <w:pPr>
        <w:pStyle w:val="ListParagraph"/>
        <w:numPr>
          <w:ilvl w:val="0"/>
          <w:numId w:val="16"/>
        </w:numPr>
        <w:spacing w:line="360" w:lineRule="auto"/>
      </w:pPr>
      <w:r>
        <w:t xml:space="preserve">Pandas, Matplotlib, Seaborn, </w:t>
      </w:r>
    </w:p>
    <w:p w14:paraId="4F56991B" w14:textId="10596577" w:rsidR="000A25DF" w:rsidRDefault="00000000" w:rsidP="00FD124F">
      <w:pPr>
        <w:pStyle w:val="ListParagraph"/>
        <w:numPr>
          <w:ilvl w:val="0"/>
          <w:numId w:val="16"/>
        </w:numPr>
        <w:spacing w:line="360" w:lineRule="auto"/>
      </w:pPr>
      <w:r>
        <w:t>Gradio (Web-UI).</w:t>
      </w:r>
    </w:p>
    <w:p w14:paraId="30E28764" w14:textId="77777777" w:rsidR="00FD124F" w:rsidRDefault="00FD124F" w:rsidP="00FD124F">
      <w:pPr>
        <w:spacing w:line="360" w:lineRule="auto"/>
      </w:pPr>
    </w:p>
    <w:p w14:paraId="7A5AA218" w14:textId="77777777" w:rsidR="00FD124F" w:rsidRDefault="00FD124F" w:rsidP="00FD124F">
      <w:pPr>
        <w:spacing w:line="360" w:lineRule="auto"/>
      </w:pPr>
    </w:p>
    <w:p w14:paraId="483C7A7F" w14:textId="77777777" w:rsidR="000A25DF" w:rsidRDefault="00000000" w:rsidP="001E71D0">
      <w:pPr>
        <w:pStyle w:val="Heading1"/>
        <w:spacing w:after="180" w:line="312" w:lineRule="auto"/>
      </w:pPr>
      <w:r>
        <w:rPr>
          <w:sz w:val="32"/>
          <w:szCs w:val="32"/>
        </w:rPr>
        <w:t>2  Architektur</w:t>
      </w:r>
    </w:p>
    <w:p w14:paraId="5334443C" w14:textId="77777777" w:rsidR="000A25DF" w:rsidRDefault="00000000" w:rsidP="001E71D0">
      <w:pPr>
        <w:spacing w:after="120" w:line="312" w:lineRule="auto"/>
      </w:pPr>
      <w:r>
        <w:t>Der Agent ist als StateGraph mit integriertem ReAct-Zyklus und nachgelagerter Reflexionsschleife aufgebaut. Der Kontrollfluss folgt dem Muster:</w:t>
      </w:r>
    </w:p>
    <w:p w14:paraId="172A936E" w14:textId="77777777" w:rsidR="000A25DF" w:rsidRPr="00FD124F" w:rsidRDefault="000A25DF" w:rsidP="001E71D0">
      <w:pPr>
        <w:spacing w:after="60" w:line="312" w:lineRule="auto"/>
        <w:rPr>
          <w:sz w:val="32"/>
          <w:szCs w:val="32"/>
        </w:rPr>
      </w:pPr>
    </w:p>
    <w:p w14:paraId="5766B070" w14:textId="77777777" w:rsidR="000A25DF" w:rsidRPr="00FD124F" w:rsidRDefault="00000000" w:rsidP="001E71D0">
      <w:pPr>
        <w:shd w:val="clear" w:color="auto" w:fill="F0F0F0"/>
        <w:spacing w:after="120" w:line="312" w:lineRule="auto"/>
        <w:rPr>
          <w:sz w:val="32"/>
          <w:szCs w:val="32"/>
        </w:rPr>
      </w:pPr>
      <w:r w:rsidRPr="00FD124F">
        <w:rPr>
          <w:rFonts w:ascii="Courier New" w:eastAsia="Courier New" w:hAnsi="Courier New" w:cs="Courier New"/>
        </w:rPr>
        <w:t>START → data_profiler → analyst ⇄ tools → quality_checker ──→ END</w:t>
      </w:r>
    </w:p>
    <w:p w14:paraId="198B8B7C" w14:textId="77777777" w:rsidR="000A25DF" w:rsidRPr="00FD124F" w:rsidRDefault="00000000" w:rsidP="001E71D0">
      <w:pPr>
        <w:shd w:val="clear" w:color="auto" w:fill="F0F0F0"/>
        <w:spacing w:after="120" w:line="312" w:lineRule="auto"/>
        <w:rPr>
          <w:sz w:val="32"/>
          <w:szCs w:val="32"/>
        </w:rPr>
      </w:pPr>
      <w:r w:rsidRPr="00FD124F">
        <w:rPr>
          <w:rFonts w:ascii="Courier New" w:eastAsia="Courier New" w:hAnsi="Courier New" w:cs="Courier New"/>
        </w:rPr>
        <w:t xml:space="preserve">                                                         └──→ analyst (max. 3×)</w:t>
      </w:r>
    </w:p>
    <w:p w14:paraId="1972E2E0" w14:textId="77777777" w:rsidR="000A25DF" w:rsidRDefault="000A25DF" w:rsidP="001E71D0">
      <w:pPr>
        <w:spacing w:after="60" w:line="312" w:lineRule="auto"/>
      </w:pPr>
    </w:p>
    <w:p w14:paraId="67766225" w14:textId="77777777" w:rsidR="000A25DF" w:rsidRDefault="00000000" w:rsidP="001E71D0">
      <w:pPr>
        <w:spacing w:after="120" w:line="312" w:lineRule="auto"/>
      </w:pPr>
      <w:r>
        <w:t xml:space="preserve">Gegenüber Stufe 1 kommen zwei neue Knoten hinzu: Der </w:t>
      </w:r>
      <w:r>
        <w:rPr>
          <w:b/>
          <w:bCs/>
        </w:rPr>
        <w:t>quality_checker</w:t>
      </w:r>
      <w:r>
        <w:t xml:space="preserve"> bewertet die Analysequalität, und </w:t>
      </w:r>
      <w:r>
        <w:rPr>
          <w:b/>
          <w:bCs/>
        </w:rPr>
        <w:t>increment_revision</w:t>
      </w:r>
      <w:r>
        <w:t xml:space="preserve"> zählt den Revisionsdurchlauf. Außerdem erhält der </w:t>
      </w:r>
      <w:r>
        <w:rPr>
          <w:b/>
          <w:bCs/>
        </w:rPr>
        <w:t>data_profiler</w:t>
      </w:r>
      <w:r>
        <w:t xml:space="preserve"> die zusätzliche Aufgabe der Skill-Auswahl.</w:t>
      </w:r>
    </w:p>
    <w:p w14:paraId="4E09140B" w14:textId="77777777" w:rsidR="00FD124F" w:rsidRDefault="00FD124F" w:rsidP="001E71D0">
      <w:pPr>
        <w:spacing w:after="120" w:line="312" w:lineRule="auto"/>
      </w:pPr>
    </w:p>
    <w:p w14:paraId="7BE4D243" w14:textId="77777777" w:rsidR="00FD124F" w:rsidRDefault="00FD124F" w:rsidP="001E71D0">
      <w:pPr>
        <w:spacing w:after="120" w:line="312" w:lineRule="auto"/>
      </w:pPr>
    </w:p>
    <w:p w14:paraId="43A01D2D" w14:textId="65694E5E" w:rsidR="000A25DF" w:rsidRDefault="00000000" w:rsidP="001E71D0">
      <w:pPr>
        <w:pStyle w:val="Heading2"/>
        <w:spacing w:line="312" w:lineRule="auto"/>
      </w:pPr>
      <w:r>
        <w:rPr>
          <w:sz w:val="26"/>
          <w:szCs w:val="26"/>
        </w:rPr>
        <w:lastRenderedPageBreak/>
        <w:t>2.1  Knotenstruktur</w:t>
      </w:r>
      <w:r w:rsidR="00FD124F">
        <w:rPr>
          <w:sz w:val="26"/>
          <w:szCs w:val="26"/>
        </w:rPr>
        <w:br/>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2122"/>
        <w:gridCol w:w="6346"/>
      </w:tblGrid>
      <w:tr w:rsidR="000A25DF" w14:paraId="57595CB5" w14:textId="77777777" w:rsidTr="00FD124F">
        <w:tc>
          <w:tcPr>
            <w:tcW w:w="184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8C2B39" w14:textId="77777777" w:rsidR="000A25DF" w:rsidRDefault="00000000" w:rsidP="001E71D0">
            <w:pPr>
              <w:spacing w:line="312" w:lineRule="auto"/>
            </w:pPr>
            <w:r>
              <w:rPr>
                <w:b/>
                <w:bCs/>
                <w:sz w:val="20"/>
                <w:szCs w:val="20"/>
              </w:rPr>
              <w:t>Knoten</w:t>
            </w:r>
          </w:p>
        </w:tc>
        <w:tc>
          <w:tcPr>
            <w:tcW w:w="21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632EC7" w14:textId="77777777" w:rsidR="000A25DF" w:rsidRDefault="00000000" w:rsidP="001E71D0">
            <w:pPr>
              <w:spacing w:line="312" w:lineRule="auto"/>
            </w:pPr>
            <w:r>
              <w:rPr>
                <w:b/>
                <w:bCs/>
                <w:sz w:val="20"/>
                <w:szCs w:val="20"/>
              </w:rPr>
              <w:t>Typ</w:t>
            </w:r>
          </w:p>
        </w:tc>
        <w:tc>
          <w:tcPr>
            <w:tcW w:w="637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0678EA" w14:textId="77777777" w:rsidR="000A25DF" w:rsidRDefault="00000000" w:rsidP="001E71D0">
            <w:pPr>
              <w:spacing w:line="312" w:lineRule="auto"/>
            </w:pPr>
            <w:r>
              <w:rPr>
                <w:b/>
                <w:bCs/>
                <w:sz w:val="20"/>
                <w:szCs w:val="20"/>
              </w:rPr>
              <w:t>Aufgabe</w:t>
            </w:r>
          </w:p>
        </w:tc>
      </w:tr>
      <w:tr w:rsidR="000A25DF" w14:paraId="65E13A0A" w14:textId="77777777" w:rsidTr="00FD124F">
        <w:tc>
          <w:tcPr>
            <w:tcW w:w="18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67255" w14:textId="77777777" w:rsidR="000A25DF" w:rsidRDefault="00000000" w:rsidP="001E71D0">
            <w:pPr>
              <w:spacing w:line="312" w:lineRule="auto"/>
            </w:pPr>
            <w:r>
              <w:rPr>
                <w:sz w:val="20"/>
                <w:szCs w:val="20"/>
              </w:rPr>
              <w:t>data_profiler</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CF3E8" w14:textId="77777777" w:rsidR="000A25DF" w:rsidRDefault="00000000" w:rsidP="001E71D0">
            <w:pPr>
              <w:spacing w:line="312" w:lineRule="auto"/>
            </w:pPr>
            <w:r>
              <w:rPr>
                <w:sz w:val="20"/>
                <w:szCs w:val="20"/>
              </w:rPr>
              <w:t>Deterministisch</w:t>
            </w:r>
          </w:p>
        </w:tc>
        <w:tc>
          <w:tcPr>
            <w:tcW w:w="6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5DAA1" w14:textId="77777777" w:rsidR="000A25DF" w:rsidRDefault="00000000" w:rsidP="001E71D0">
            <w:pPr>
              <w:spacing w:line="312" w:lineRule="auto"/>
            </w:pPr>
            <w:r>
              <w:rPr>
                <w:sz w:val="20"/>
                <w:szCs w:val="20"/>
              </w:rPr>
              <w:t>Datei einlesen, Struktur erfassen, Statistiken berechnen, passende Skills auswählen – kein LLM-Call</w:t>
            </w:r>
          </w:p>
        </w:tc>
      </w:tr>
      <w:tr w:rsidR="000A25DF" w14:paraId="37793FCE" w14:textId="77777777" w:rsidTr="00FD124F">
        <w:tc>
          <w:tcPr>
            <w:tcW w:w="18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C6C86" w14:textId="77777777" w:rsidR="000A25DF" w:rsidRDefault="00000000" w:rsidP="001E71D0">
            <w:pPr>
              <w:spacing w:line="312" w:lineRule="auto"/>
            </w:pPr>
            <w:r>
              <w:rPr>
                <w:sz w:val="20"/>
                <w:szCs w:val="20"/>
              </w:rPr>
              <w:t>analyst</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C10D2" w14:textId="77777777" w:rsidR="000A25DF" w:rsidRDefault="00000000" w:rsidP="001E71D0">
            <w:pPr>
              <w:spacing w:line="312" w:lineRule="auto"/>
            </w:pPr>
            <w:r>
              <w:rPr>
                <w:sz w:val="20"/>
                <w:szCs w:val="20"/>
              </w:rPr>
              <w:t>LLM + Tool-Calling</w:t>
            </w:r>
          </w:p>
        </w:tc>
        <w:tc>
          <w:tcPr>
            <w:tcW w:w="6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E0E5A" w14:textId="77777777" w:rsidR="000A25DF" w:rsidRDefault="00000000" w:rsidP="001E71D0">
            <w:pPr>
              <w:spacing w:line="312" w:lineRule="auto"/>
            </w:pPr>
            <w:r>
              <w:rPr>
                <w:sz w:val="20"/>
                <w:szCs w:val="20"/>
              </w:rPr>
              <w:t>Analysen durchführen, gesteuert durch die geladenen Skills; bei Revision gezielt nachbessern</w:t>
            </w:r>
          </w:p>
        </w:tc>
      </w:tr>
      <w:tr w:rsidR="000A25DF" w14:paraId="7DAACA40" w14:textId="77777777" w:rsidTr="00FD124F">
        <w:tc>
          <w:tcPr>
            <w:tcW w:w="18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182A6" w14:textId="77777777" w:rsidR="000A25DF" w:rsidRDefault="00000000" w:rsidP="001E71D0">
            <w:pPr>
              <w:spacing w:line="312" w:lineRule="auto"/>
            </w:pPr>
            <w:r>
              <w:rPr>
                <w:sz w:val="20"/>
                <w:szCs w:val="20"/>
              </w:rPr>
              <w:t>tools</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F8B8" w14:textId="77777777" w:rsidR="000A25DF" w:rsidRDefault="00000000" w:rsidP="001E71D0">
            <w:pPr>
              <w:spacing w:line="312" w:lineRule="auto"/>
            </w:pPr>
            <w:r>
              <w:rPr>
                <w:sz w:val="20"/>
                <w:szCs w:val="20"/>
              </w:rPr>
              <w:t>ToolNode (Sandbox)</w:t>
            </w:r>
          </w:p>
        </w:tc>
        <w:tc>
          <w:tcPr>
            <w:tcW w:w="6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B5939" w14:textId="77777777" w:rsidR="000A25DF" w:rsidRDefault="00000000" w:rsidP="001E71D0">
            <w:pPr>
              <w:spacing w:line="312" w:lineRule="auto"/>
            </w:pPr>
            <w:r>
              <w:rPr>
                <w:sz w:val="20"/>
                <w:szCs w:val="20"/>
              </w:rPr>
              <w:t>Python-Code sicher ausführen (pandas, matplotlib, seaborn, numpy)</w:t>
            </w:r>
          </w:p>
        </w:tc>
      </w:tr>
      <w:tr w:rsidR="000A25DF" w14:paraId="353F232C" w14:textId="77777777" w:rsidTr="00FD124F">
        <w:tc>
          <w:tcPr>
            <w:tcW w:w="18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E04B2" w14:textId="77777777" w:rsidR="000A25DF" w:rsidRDefault="00000000" w:rsidP="001E71D0">
            <w:pPr>
              <w:spacing w:line="312" w:lineRule="auto"/>
            </w:pPr>
            <w:r>
              <w:rPr>
                <w:sz w:val="20"/>
                <w:szCs w:val="20"/>
              </w:rPr>
              <w:t>quality_checker</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6D57D" w14:textId="77777777" w:rsidR="000A25DF" w:rsidRDefault="00000000" w:rsidP="001E71D0">
            <w:pPr>
              <w:spacing w:line="312" w:lineRule="auto"/>
            </w:pPr>
            <w:r>
              <w:rPr>
                <w:sz w:val="20"/>
                <w:szCs w:val="20"/>
              </w:rPr>
              <w:t>LLM (günstiger)</w:t>
            </w:r>
          </w:p>
        </w:tc>
        <w:tc>
          <w:tcPr>
            <w:tcW w:w="6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8F86D" w14:textId="3CF22641" w:rsidR="000A25DF" w:rsidRDefault="00000000" w:rsidP="001E71D0">
            <w:pPr>
              <w:spacing w:line="312" w:lineRule="auto"/>
            </w:pPr>
            <w:r>
              <w:rPr>
                <w:sz w:val="20"/>
                <w:szCs w:val="20"/>
              </w:rPr>
              <w:t xml:space="preserve">Analyse gegen die aktiven Skills bewerten; </w:t>
            </w:r>
            <w:r w:rsidR="00FD124F">
              <w:rPr>
                <w:sz w:val="20"/>
                <w:szCs w:val="20"/>
              </w:rPr>
              <w:br/>
            </w:r>
            <w:r>
              <w:rPr>
                <w:sz w:val="20"/>
                <w:szCs w:val="20"/>
              </w:rPr>
              <w:t>gewichteten Score und strukturiertes Feedback erzeugen</w:t>
            </w:r>
          </w:p>
        </w:tc>
      </w:tr>
      <w:tr w:rsidR="000A25DF" w14:paraId="2CA4828B" w14:textId="77777777" w:rsidTr="00FD124F">
        <w:tc>
          <w:tcPr>
            <w:tcW w:w="18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23F4" w14:textId="77777777" w:rsidR="000A25DF" w:rsidRDefault="00000000" w:rsidP="001E71D0">
            <w:pPr>
              <w:spacing w:line="312" w:lineRule="auto"/>
            </w:pPr>
            <w:r>
              <w:rPr>
                <w:sz w:val="20"/>
                <w:szCs w:val="20"/>
              </w:rPr>
              <w:t>increment_revision</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120BB" w14:textId="77777777" w:rsidR="000A25DF" w:rsidRDefault="00000000" w:rsidP="001E71D0">
            <w:pPr>
              <w:spacing w:line="312" w:lineRule="auto"/>
            </w:pPr>
            <w:r>
              <w:rPr>
                <w:sz w:val="20"/>
                <w:szCs w:val="20"/>
              </w:rPr>
              <w:t>Deterministisch</w:t>
            </w:r>
          </w:p>
        </w:tc>
        <w:tc>
          <w:tcPr>
            <w:tcW w:w="637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17EA6" w14:textId="77777777" w:rsidR="000A25DF" w:rsidRDefault="00000000" w:rsidP="001E71D0">
            <w:pPr>
              <w:spacing w:line="312" w:lineRule="auto"/>
            </w:pPr>
            <w:r>
              <w:rPr>
                <w:sz w:val="20"/>
                <w:szCs w:val="20"/>
              </w:rPr>
              <w:t>Revisionszähler um 1 erhöhen</w:t>
            </w:r>
          </w:p>
        </w:tc>
      </w:tr>
    </w:tbl>
    <w:p w14:paraId="46276D9B" w14:textId="77777777" w:rsidR="00FD124F" w:rsidRDefault="00FD124F" w:rsidP="001E71D0">
      <w:pPr>
        <w:pStyle w:val="Heading2"/>
        <w:spacing w:line="312" w:lineRule="auto"/>
        <w:rPr>
          <w:sz w:val="26"/>
          <w:szCs w:val="26"/>
        </w:rPr>
      </w:pPr>
    </w:p>
    <w:p w14:paraId="3E30D8FA" w14:textId="30B2605C" w:rsidR="000A25DF" w:rsidRDefault="00000000" w:rsidP="001E71D0">
      <w:pPr>
        <w:pStyle w:val="Heading2"/>
        <w:spacing w:line="312" w:lineRule="auto"/>
      </w:pPr>
      <w:r>
        <w:rPr>
          <w:sz w:val="26"/>
          <w:szCs w:val="26"/>
        </w:rPr>
        <w:t>2.2  Kantenlogik</w:t>
      </w:r>
    </w:p>
    <w:p w14:paraId="7300B76C" w14:textId="77777777" w:rsidR="000A25DF" w:rsidRDefault="00000000" w:rsidP="001E71D0">
      <w:pPr>
        <w:spacing w:after="120" w:line="312" w:lineRule="auto"/>
      </w:pPr>
      <w:r>
        <w:t>Der Graph verwendet zwei Kantentypen:</w:t>
      </w:r>
    </w:p>
    <w:p w14:paraId="7D89AACF" w14:textId="77777777" w:rsidR="000A25DF" w:rsidRDefault="000A25DF" w:rsidP="001E71D0">
      <w:pPr>
        <w:spacing w:after="60" w:line="312" w:lineRule="auto"/>
      </w:pPr>
    </w:p>
    <w:p w14:paraId="256ABBB7" w14:textId="47A298C1" w:rsidR="000A25DF" w:rsidRDefault="00000000" w:rsidP="001E71D0">
      <w:pPr>
        <w:pStyle w:val="ListParagraph"/>
        <w:numPr>
          <w:ilvl w:val="0"/>
          <w:numId w:val="3"/>
        </w:numPr>
        <w:spacing w:after="80" w:line="312" w:lineRule="auto"/>
      </w:pPr>
      <w:r>
        <w:rPr>
          <w:b/>
          <w:bCs/>
        </w:rPr>
        <w:t>Feste Kanten</w:t>
      </w:r>
      <w:r>
        <w:t xml:space="preserve"> (add_edge): START → data_profiler → analyst, sowie tools → analyst und increment_revision → analyst (Rückführungen)</w:t>
      </w:r>
      <w:r w:rsidR="00FD124F">
        <w:br/>
      </w:r>
    </w:p>
    <w:p w14:paraId="0AB02058" w14:textId="43CAFFFA" w:rsidR="000A25DF" w:rsidRDefault="00000000" w:rsidP="001E71D0">
      <w:pPr>
        <w:pStyle w:val="ListParagraph"/>
        <w:numPr>
          <w:ilvl w:val="0"/>
          <w:numId w:val="3"/>
        </w:numPr>
        <w:spacing w:after="80" w:line="312" w:lineRule="auto"/>
      </w:pPr>
      <w:r>
        <w:rPr>
          <w:b/>
          <w:bCs/>
        </w:rPr>
        <w:t>Konditionale Kante 1</w:t>
      </w:r>
      <w:r>
        <w:t xml:space="preserve"> (should_use_tool): Vom analyst-Knoten wird entschieden, ob der LLM einen Tool-Call gemacht hat (weiter zu tools) oder ob er fertig ist (weiter zu quality_checker)</w:t>
      </w:r>
      <w:r w:rsidR="00FD124F">
        <w:br/>
      </w:r>
    </w:p>
    <w:p w14:paraId="21D580AD" w14:textId="77777777" w:rsidR="000A25DF" w:rsidRDefault="00000000" w:rsidP="001E71D0">
      <w:pPr>
        <w:pStyle w:val="ListParagraph"/>
        <w:numPr>
          <w:ilvl w:val="0"/>
          <w:numId w:val="3"/>
        </w:numPr>
        <w:spacing w:after="80" w:line="312" w:lineRule="auto"/>
      </w:pPr>
      <w:r>
        <w:rPr>
          <w:b/>
          <w:bCs/>
        </w:rPr>
        <w:t>Konditionale Kante 2</w:t>
      </w:r>
      <w:r>
        <w:t xml:space="preserve"> (should_revise): Vom quality_checker wird entschieden, ob der Score den Threshold erreicht (weiter zu END), oder ob eine Nachbesserung nötig ist (weiter zu increment_revision → analyst) – sofern das Maximum an Revisionen noch nicht erreicht ist</w:t>
      </w:r>
    </w:p>
    <w:p w14:paraId="4C2C4080" w14:textId="77777777" w:rsidR="00FD124F" w:rsidRDefault="00FD124F" w:rsidP="001E71D0">
      <w:pPr>
        <w:pStyle w:val="Heading2"/>
        <w:spacing w:line="312" w:lineRule="auto"/>
        <w:rPr>
          <w:sz w:val="26"/>
          <w:szCs w:val="26"/>
        </w:rPr>
      </w:pPr>
    </w:p>
    <w:p w14:paraId="70B185DC" w14:textId="77777777" w:rsidR="00FD124F" w:rsidRDefault="00FD124F" w:rsidP="001E71D0">
      <w:pPr>
        <w:pStyle w:val="Heading2"/>
        <w:spacing w:line="312" w:lineRule="auto"/>
        <w:rPr>
          <w:sz w:val="26"/>
          <w:szCs w:val="26"/>
        </w:rPr>
      </w:pPr>
    </w:p>
    <w:p w14:paraId="16B622E0" w14:textId="58B346D7" w:rsidR="000A25DF" w:rsidRDefault="00000000" w:rsidP="001E71D0">
      <w:pPr>
        <w:pStyle w:val="Heading2"/>
        <w:spacing w:line="312" w:lineRule="auto"/>
      </w:pPr>
      <w:r>
        <w:rPr>
          <w:sz w:val="26"/>
          <w:szCs w:val="26"/>
        </w:rPr>
        <w:t>2.3  Diagramme</w:t>
      </w:r>
    </w:p>
    <w:p w14:paraId="64649D6D" w14:textId="77777777" w:rsidR="000A25DF" w:rsidRDefault="00000000" w:rsidP="001E71D0">
      <w:pPr>
        <w:spacing w:after="120" w:line="312" w:lineRule="auto"/>
      </w:pPr>
      <w:r>
        <w:t>Die folgenden beiden PlantUML-Diagramme zeigen den Agenten aus zwei Perspektiven:</w:t>
      </w:r>
    </w:p>
    <w:p w14:paraId="02F84554" w14:textId="77777777" w:rsidR="000A25DF" w:rsidRDefault="000A25DF" w:rsidP="001E71D0">
      <w:pPr>
        <w:spacing w:after="60" w:line="312" w:lineRule="auto"/>
      </w:pPr>
    </w:p>
    <w:p w14:paraId="069F6B38" w14:textId="77777777" w:rsidR="00FD124F" w:rsidRDefault="00FD124F">
      <w:pPr>
        <w:rPr>
          <w:b/>
          <w:bCs/>
        </w:rPr>
      </w:pPr>
      <w:r>
        <w:rPr>
          <w:b/>
          <w:bCs/>
        </w:rPr>
        <w:br w:type="page"/>
      </w:r>
    </w:p>
    <w:p w14:paraId="09885C1E" w14:textId="246C0628" w:rsidR="000A25DF" w:rsidRDefault="006A29AF" w:rsidP="001E71D0">
      <w:pPr>
        <w:spacing w:after="120" w:line="312" w:lineRule="auto"/>
      </w:pPr>
      <w:r w:rsidRPr="006A29AF">
        <w:rPr>
          <w:b/>
          <w:bCs/>
        </w:rPr>
        <w:lastRenderedPageBreak/>
        <w:drawing>
          <wp:anchor distT="0" distB="0" distL="114300" distR="114300" simplePos="0" relativeHeight="251659264" behindDoc="1" locked="0" layoutInCell="1" allowOverlap="1" wp14:anchorId="3CE88C08" wp14:editId="6577B547">
            <wp:simplePos x="0" y="0"/>
            <wp:positionH relativeFrom="column">
              <wp:posOffset>622367</wp:posOffset>
            </wp:positionH>
            <wp:positionV relativeFrom="paragraph">
              <wp:posOffset>18415</wp:posOffset>
            </wp:positionV>
            <wp:extent cx="5593080" cy="9536430"/>
            <wp:effectExtent l="0" t="0" r="0" b="1270"/>
            <wp:wrapTight wrapText="bothSides">
              <wp:wrapPolygon edited="0">
                <wp:start x="0" y="0"/>
                <wp:lineTo x="0" y="21574"/>
                <wp:lineTo x="21531" y="21574"/>
                <wp:lineTo x="21531" y="0"/>
                <wp:lineTo x="0" y="0"/>
              </wp:wrapPolygon>
            </wp:wrapTight>
            <wp:docPr id="79678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89638" name=""/>
                    <pic:cNvPicPr/>
                  </pic:nvPicPr>
                  <pic:blipFill rotWithShape="1">
                    <a:blip r:embed="rId7">
                      <a:extLst>
                        <a:ext uri="{28A0092B-C50C-407E-A947-70E740481C1C}">
                          <a14:useLocalDpi xmlns:a14="http://schemas.microsoft.com/office/drawing/2010/main" val="0"/>
                        </a:ext>
                      </a:extLst>
                    </a:blip>
                    <a:srcRect l="1845" t="3148" r="2432"/>
                    <a:stretch>
                      <a:fillRect/>
                    </a:stretch>
                  </pic:blipFill>
                  <pic:spPr bwMode="auto">
                    <a:xfrm>
                      <a:off x="0" y="0"/>
                      <a:ext cx="5593080" cy="9536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4C17E3" w14:textId="2585B7A0" w:rsidR="006A29AF" w:rsidRDefault="006A29AF" w:rsidP="001E71D0">
      <w:pPr>
        <w:spacing w:after="120" w:line="312" w:lineRule="auto"/>
      </w:pPr>
    </w:p>
    <w:p w14:paraId="4F42B202" w14:textId="7AB19BB2" w:rsidR="000A25DF" w:rsidRDefault="000A25DF" w:rsidP="001E71D0">
      <w:pPr>
        <w:spacing w:after="60" w:line="312" w:lineRule="auto"/>
      </w:pPr>
    </w:p>
    <w:p w14:paraId="081683D9" w14:textId="3F41D128" w:rsidR="000A25DF" w:rsidRDefault="006A29AF" w:rsidP="001E71D0">
      <w:pPr>
        <w:spacing w:after="60" w:line="312" w:lineRule="auto"/>
      </w:pPr>
      <w:r>
        <w:rPr>
          <w:b/>
          <w:bCs/>
          <w:noProof/>
        </w:rPr>
        <mc:AlternateContent>
          <mc:Choice Requires="wps">
            <w:drawing>
              <wp:anchor distT="0" distB="0" distL="114300" distR="114300" simplePos="0" relativeHeight="251660288" behindDoc="0" locked="0" layoutInCell="1" allowOverlap="1" wp14:anchorId="77BEC759" wp14:editId="5F601CBB">
                <wp:simplePos x="0" y="0"/>
                <wp:positionH relativeFrom="column">
                  <wp:posOffset>3929731</wp:posOffset>
                </wp:positionH>
                <wp:positionV relativeFrom="paragraph">
                  <wp:posOffset>162736</wp:posOffset>
                </wp:positionV>
                <wp:extent cx="2101175" cy="1186774"/>
                <wp:effectExtent l="0" t="0" r="7620" b="7620"/>
                <wp:wrapNone/>
                <wp:docPr id="240572628" name="Text Box 1"/>
                <wp:cNvGraphicFramePr/>
                <a:graphic xmlns:a="http://schemas.openxmlformats.org/drawingml/2006/main">
                  <a:graphicData uri="http://schemas.microsoft.com/office/word/2010/wordprocessingShape">
                    <wps:wsp>
                      <wps:cNvSpPr txBox="1"/>
                      <wps:spPr>
                        <a:xfrm>
                          <a:off x="0" y="0"/>
                          <a:ext cx="2101175" cy="1186774"/>
                        </a:xfrm>
                        <a:prstGeom prst="rect">
                          <a:avLst/>
                        </a:prstGeom>
                        <a:solidFill>
                          <a:schemeClr val="lt1"/>
                        </a:solidFill>
                        <a:ln w="6350">
                          <a:solidFill>
                            <a:prstClr val="black"/>
                          </a:solidFill>
                        </a:ln>
                      </wps:spPr>
                      <wps:txbx>
                        <w:txbxContent>
                          <w:p w14:paraId="101A98E1" w14:textId="04B952BB" w:rsidR="006A29AF" w:rsidRDefault="006A29AF" w:rsidP="006A29AF">
                            <w:pPr>
                              <w:spacing w:after="120" w:line="312" w:lineRule="auto"/>
                            </w:pPr>
                            <w:r>
                              <w:rPr>
                                <w:b/>
                                <w:bCs/>
                              </w:rPr>
                              <w:t>A</w:t>
                            </w:r>
                            <w:r>
                              <w:rPr>
                                <w:b/>
                                <w:bCs/>
                              </w:rPr>
                              <w:t>ktivitätsdiagramm</w:t>
                            </w:r>
                            <w:r>
                              <w:br/>
                            </w:r>
                            <w:r>
                              <w:t>zeigt den Kontrollfluss von Start bis Ende, einschließlich aller Entscheidungspunkte und Schleifen:</w:t>
                            </w:r>
                          </w:p>
                          <w:p w14:paraId="15D6BBB8" w14:textId="77777777" w:rsidR="006A29AF" w:rsidRDefault="006A29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BEC759" id="_x0000_t202" coordsize="21600,21600" o:spt="202" path="m,l,21600r21600,l21600,xe">
                <v:stroke joinstyle="miter"/>
                <v:path gradientshapeok="t" o:connecttype="rect"/>
              </v:shapetype>
              <v:shape id="Text Box 1" o:spid="_x0000_s1026" type="#_x0000_t202" style="position:absolute;margin-left:309.45pt;margin-top:12.8pt;width:165.45pt;height:9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" fillcolor="white [3201]" strokeweight=".5pt">
                <v:textbox>
                  <w:txbxContent>
                    <w:p w14:paraId="101A98E1" w14:textId="04B952BB" w:rsidR="006A29AF" w:rsidRDefault="006A29AF" w:rsidP="006A29AF">
                      <w:pPr>
                        <w:spacing w:after="120" w:line="312" w:lineRule="auto"/>
                      </w:pPr>
                      <w:r>
                        <w:rPr>
                          <w:b/>
                          <w:bCs/>
                        </w:rPr>
                        <w:t>A</w:t>
                      </w:r>
                      <w:r>
                        <w:rPr>
                          <w:b/>
                          <w:bCs/>
                        </w:rPr>
                        <w:t>ktivitätsdiagramm</w:t>
                      </w:r>
                      <w:r>
                        <w:br/>
                      </w:r>
                      <w:r>
                        <w:t>zeigt den Kontrollfluss von Start bis Ende, einschließlich aller Entscheidungspunkte und Schleifen:</w:t>
                      </w:r>
                    </w:p>
                    <w:p w14:paraId="15D6BBB8" w14:textId="77777777" w:rsidR="006A29AF" w:rsidRDefault="006A29AF"/>
                  </w:txbxContent>
                </v:textbox>
              </v:shape>
            </w:pict>
          </mc:Fallback>
        </mc:AlternateContent>
      </w:r>
    </w:p>
    <w:p w14:paraId="57B630E0" w14:textId="3C3B0529" w:rsidR="00FD124F" w:rsidRDefault="00FD124F">
      <w:pPr>
        <w:rPr>
          <w:b/>
          <w:bCs/>
        </w:rPr>
      </w:pPr>
      <w:r>
        <w:rPr>
          <w:b/>
          <w:bCs/>
        </w:rPr>
        <w:br w:type="page"/>
      </w:r>
    </w:p>
    <w:p w14:paraId="62CCE243" w14:textId="4AE89558" w:rsidR="000A25DF" w:rsidRDefault="00000000" w:rsidP="001E71D0">
      <w:pPr>
        <w:spacing w:after="120" w:line="312" w:lineRule="auto"/>
      </w:pPr>
      <w:r>
        <w:rPr>
          <w:b/>
          <w:bCs/>
        </w:rPr>
        <w:lastRenderedPageBreak/>
        <w:t>Zustandsdiagramm</w:t>
      </w:r>
      <w:r>
        <w:t xml:space="preserve"> – zeigt die Knoten als Zustände und die Übergänge (feste und konditionale Kanten) zwischen ihnen:</w:t>
      </w:r>
    </w:p>
    <w:p w14:paraId="69111AA6" w14:textId="4F32E30B" w:rsidR="000A25DF" w:rsidRDefault="00FD124F" w:rsidP="006A29AF">
      <w:pPr>
        <w:spacing w:after="60" w:line="312" w:lineRule="auto"/>
        <w:jc w:val="center"/>
      </w:pPr>
      <w:r w:rsidRPr="00FD124F">
        <w:drawing>
          <wp:inline distT="0" distB="0" distL="0" distR="0" wp14:anchorId="6E3D09B7" wp14:editId="6F5C4F67">
            <wp:extent cx="5805805" cy="8306554"/>
            <wp:effectExtent l="0" t="0" r="0" b="0"/>
            <wp:docPr id="6142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15363" name=""/>
                    <pic:cNvPicPr/>
                  </pic:nvPicPr>
                  <pic:blipFill rotWithShape="1">
                    <a:blip r:embed="rId8"/>
                    <a:srcRect t="5532"/>
                    <a:stretch>
                      <a:fillRect/>
                    </a:stretch>
                  </pic:blipFill>
                  <pic:spPr bwMode="auto">
                    <a:xfrm>
                      <a:off x="0" y="0"/>
                      <a:ext cx="5816672" cy="8322102"/>
                    </a:xfrm>
                    <a:prstGeom prst="rect">
                      <a:avLst/>
                    </a:prstGeom>
                    <a:ln>
                      <a:noFill/>
                    </a:ln>
                    <a:extLst>
                      <a:ext uri="{53640926-AAD7-44D8-BBD7-CCE9431645EC}">
                        <a14:shadowObscured xmlns:a14="http://schemas.microsoft.com/office/drawing/2010/main"/>
                      </a:ext>
                    </a:extLst>
                  </pic:spPr>
                </pic:pic>
              </a:graphicData>
            </a:graphic>
          </wp:inline>
        </w:drawing>
      </w:r>
    </w:p>
    <w:p w14:paraId="35268255" w14:textId="77777777" w:rsidR="006A29AF" w:rsidRDefault="006A29AF">
      <w:pPr>
        <w:rPr>
          <w:b/>
          <w:bCs/>
          <w:color w:val="1B4F72"/>
          <w:sz w:val="32"/>
          <w:szCs w:val="32"/>
        </w:rPr>
      </w:pPr>
      <w:r>
        <w:rPr>
          <w:sz w:val="32"/>
          <w:szCs w:val="32"/>
        </w:rPr>
        <w:br w:type="page"/>
      </w:r>
    </w:p>
    <w:p w14:paraId="37472F8D" w14:textId="427F9FE9" w:rsidR="000A25DF" w:rsidRDefault="00000000" w:rsidP="001E71D0">
      <w:pPr>
        <w:pStyle w:val="Heading1"/>
        <w:spacing w:after="180" w:line="312" w:lineRule="auto"/>
      </w:pPr>
      <w:r>
        <w:rPr>
          <w:sz w:val="32"/>
          <w:szCs w:val="32"/>
        </w:rPr>
        <w:lastRenderedPageBreak/>
        <w:t>3  Komponenten im Detail</w:t>
      </w:r>
    </w:p>
    <w:p w14:paraId="40F80479" w14:textId="77777777" w:rsidR="000A25DF" w:rsidRDefault="00000000" w:rsidP="001E71D0">
      <w:pPr>
        <w:pStyle w:val="Heading2"/>
        <w:spacing w:line="312" w:lineRule="auto"/>
      </w:pPr>
      <w:r>
        <w:rPr>
          <w:sz w:val="26"/>
          <w:szCs w:val="26"/>
        </w:rPr>
        <w:t>3.1  State-Definition</w:t>
      </w:r>
    </w:p>
    <w:p w14:paraId="25B4756F" w14:textId="0B53D23D" w:rsidR="000A25DF" w:rsidRDefault="00000000" w:rsidP="006A29AF">
      <w:pPr>
        <w:spacing w:after="120" w:line="312" w:lineRule="auto"/>
      </w:pPr>
      <w:r>
        <w:t>Der State ist ein TypedDict mit sieben Feldern, das als zentrales Gedächtnis zwischen allen Knoten dient. Gegenüber Stufe 1 kommen vier neue Felder hinzu:</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1674"/>
        <w:gridCol w:w="6547"/>
      </w:tblGrid>
      <w:tr w:rsidR="000A25DF" w14:paraId="1369540A" w14:textId="77777777" w:rsidTr="006A29AF">
        <w:tc>
          <w:tcPr>
            <w:tcW w:w="21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09E7F6" w14:textId="77777777" w:rsidR="000A25DF" w:rsidRDefault="00000000" w:rsidP="001E71D0">
            <w:pPr>
              <w:spacing w:line="312" w:lineRule="auto"/>
            </w:pPr>
            <w:r>
              <w:rPr>
                <w:b/>
                <w:bCs/>
                <w:sz w:val="20"/>
                <w:szCs w:val="20"/>
              </w:rPr>
              <w:t>Feld</w:t>
            </w:r>
          </w:p>
        </w:tc>
        <w:tc>
          <w:tcPr>
            <w:tcW w:w="167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148A87" w14:textId="77777777" w:rsidR="000A25DF" w:rsidRDefault="00000000" w:rsidP="001E71D0">
            <w:pPr>
              <w:spacing w:line="312" w:lineRule="auto"/>
            </w:pPr>
            <w:r>
              <w:rPr>
                <w:b/>
                <w:bCs/>
                <w:sz w:val="20"/>
                <w:szCs w:val="20"/>
              </w:rPr>
              <w:t>Typ</w:t>
            </w:r>
          </w:p>
        </w:tc>
        <w:tc>
          <w:tcPr>
            <w:tcW w:w="654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345CC" w14:textId="77777777" w:rsidR="000A25DF" w:rsidRDefault="00000000" w:rsidP="001E71D0">
            <w:pPr>
              <w:spacing w:line="312" w:lineRule="auto"/>
            </w:pPr>
            <w:r>
              <w:rPr>
                <w:b/>
                <w:bCs/>
                <w:sz w:val="20"/>
                <w:szCs w:val="20"/>
              </w:rPr>
              <w:t>Beschreibung</w:t>
            </w:r>
          </w:p>
        </w:tc>
      </w:tr>
      <w:tr w:rsidR="000A25DF" w14:paraId="278DBE9D"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9CE90" w14:textId="77777777" w:rsidR="000A25DF" w:rsidRDefault="00000000" w:rsidP="001E71D0">
            <w:pPr>
              <w:spacing w:line="312" w:lineRule="auto"/>
            </w:pPr>
            <w:r>
              <w:rPr>
                <w:sz w:val="20"/>
                <w:szCs w:val="20"/>
              </w:rPr>
              <w:t>file_path</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6365E" w14:textId="77777777" w:rsidR="000A25DF" w:rsidRDefault="00000000" w:rsidP="001E71D0">
            <w:pPr>
              <w:spacing w:line="312" w:lineRule="auto"/>
            </w:pPr>
            <w:r>
              <w:rPr>
                <w:sz w:val="20"/>
                <w:szCs w:val="20"/>
              </w:rPr>
              <w:t>str</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075A2" w14:textId="77777777" w:rsidR="000A25DF" w:rsidRDefault="00000000" w:rsidP="001E71D0">
            <w:pPr>
              <w:spacing w:line="312" w:lineRule="auto"/>
            </w:pPr>
            <w:r>
              <w:rPr>
                <w:sz w:val="20"/>
                <w:szCs w:val="20"/>
              </w:rPr>
              <w:t>Pfad zur hochgeladenen Datendatei</w:t>
            </w:r>
          </w:p>
        </w:tc>
      </w:tr>
      <w:tr w:rsidR="000A25DF" w14:paraId="0F7493D7"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66322" w14:textId="77777777" w:rsidR="000A25DF" w:rsidRDefault="00000000" w:rsidP="001E71D0">
            <w:pPr>
              <w:spacing w:line="312" w:lineRule="auto"/>
            </w:pPr>
            <w:r>
              <w:rPr>
                <w:sz w:val="20"/>
                <w:szCs w:val="20"/>
              </w:rPr>
              <w:t>data_profile</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5B783" w14:textId="77777777" w:rsidR="000A25DF" w:rsidRDefault="00000000" w:rsidP="001E71D0">
            <w:pPr>
              <w:spacing w:line="312" w:lineRule="auto"/>
            </w:pPr>
            <w:r>
              <w:rPr>
                <w:sz w:val="20"/>
                <w:szCs w:val="20"/>
              </w:rPr>
              <w:t>dict</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E0437" w14:textId="77777777" w:rsidR="000A25DF" w:rsidRDefault="00000000" w:rsidP="001E71D0">
            <w:pPr>
              <w:spacing w:line="312" w:lineRule="auto"/>
            </w:pPr>
            <w:r>
              <w:rPr>
                <w:sz w:val="20"/>
                <w:szCs w:val="20"/>
              </w:rPr>
              <w:t>Strukturiertes Datenprofil aus dem Profiler-Knoten</w:t>
            </w:r>
          </w:p>
        </w:tc>
      </w:tr>
      <w:tr w:rsidR="000A25DF" w14:paraId="7B35F79F"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85B20" w14:textId="77777777" w:rsidR="000A25DF" w:rsidRDefault="00000000" w:rsidP="001E71D0">
            <w:pPr>
              <w:spacing w:line="312" w:lineRule="auto"/>
            </w:pPr>
            <w:r>
              <w:rPr>
                <w:sz w:val="20"/>
                <w:szCs w:val="20"/>
              </w:rPr>
              <w:t>active_skills</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CA110" w14:textId="77777777" w:rsidR="000A25DF" w:rsidRDefault="00000000" w:rsidP="001E71D0">
            <w:pPr>
              <w:spacing w:line="312" w:lineRule="auto"/>
            </w:pPr>
            <w:r>
              <w:rPr>
                <w:sz w:val="20"/>
                <w:szCs w:val="20"/>
              </w:rPr>
              <w:t>list[str]</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B8C66" w14:textId="77777777" w:rsidR="000A25DF" w:rsidRDefault="00000000" w:rsidP="001E71D0">
            <w:pPr>
              <w:spacing w:line="312" w:lineRule="auto"/>
            </w:pPr>
            <w:r>
              <w:rPr>
                <w:sz w:val="20"/>
                <w:szCs w:val="20"/>
              </w:rPr>
              <w:t>Welche Analyst-Skills für diesen Durchlauf geladen sind (neu)</w:t>
            </w:r>
          </w:p>
        </w:tc>
      </w:tr>
      <w:tr w:rsidR="000A25DF" w14:paraId="236C59C1"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99568" w14:textId="77777777" w:rsidR="000A25DF" w:rsidRDefault="00000000" w:rsidP="001E71D0">
            <w:pPr>
              <w:spacing w:line="312" w:lineRule="auto"/>
            </w:pPr>
            <w:r>
              <w:rPr>
                <w:sz w:val="20"/>
                <w:szCs w:val="20"/>
              </w:rPr>
              <w:t>messages</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5A05B" w14:textId="77777777" w:rsidR="000A25DF" w:rsidRDefault="00000000" w:rsidP="001E71D0">
            <w:pPr>
              <w:spacing w:line="312" w:lineRule="auto"/>
            </w:pPr>
            <w:r>
              <w:rPr>
                <w:sz w:val="20"/>
                <w:szCs w:val="20"/>
              </w:rPr>
              <w:t>list (Reducer)</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59A48" w14:textId="77777777" w:rsidR="000A25DF" w:rsidRDefault="00000000" w:rsidP="001E71D0">
            <w:pPr>
              <w:spacing w:line="312" w:lineRule="auto"/>
            </w:pPr>
            <w:r>
              <w:rPr>
                <w:sz w:val="20"/>
                <w:szCs w:val="20"/>
              </w:rPr>
              <w:t>LLM-Konversation mit add_messages-Reducer</w:t>
            </w:r>
          </w:p>
        </w:tc>
      </w:tr>
      <w:tr w:rsidR="000A25DF" w14:paraId="475F6337"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C114B" w14:textId="77777777" w:rsidR="000A25DF" w:rsidRDefault="00000000" w:rsidP="001E71D0">
            <w:pPr>
              <w:spacing w:line="312" w:lineRule="auto"/>
            </w:pPr>
            <w:r>
              <w:rPr>
                <w:sz w:val="20"/>
                <w:szCs w:val="20"/>
              </w:rPr>
              <w:t>quality_score</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01361" w14:textId="77777777" w:rsidR="000A25DF" w:rsidRDefault="00000000" w:rsidP="001E71D0">
            <w:pPr>
              <w:spacing w:line="312" w:lineRule="auto"/>
            </w:pPr>
            <w:r>
              <w:rPr>
                <w:sz w:val="20"/>
                <w:szCs w:val="20"/>
              </w:rPr>
              <w:t>float</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465BB" w14:textId="77777777" w:rsidR="000A25DF" w:rsidRDefault="00000000" w:rsidP="001E71D0">
            <w:pPr>
              <w:spacing w:line="312" w:lineRule="auto"/>
            </w:pPr>
            <w:r>
              <w:rPr>
                <w:sz w:val="20"/>
                <w:szCs w:val="20"/>
              </w:rPr>
              <w:t>Gewichteter Qualitätsscore der letzten Bewertung (neu)</w:t>
            </w:r>
          </w:p>
        </w:tc>
      </w:tr>
      <w:tr w:rsidR="000A25DF" w14:paraId="2659AA00"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E1C3C" w14:textId="77777777" w:rsidR="000A25DF" w:rsidRDefault="00000000" w:rsidP="001E71D0">
            <w:pPr>
              <w:spacing w:line="312" w:lineRule="auto"/>
            </w:pPr>
            <w:r>
              <w:rPr>
                <w:sz w:val="20"/>
                <w:szCs w:val="20"/>
              </w:rPr>
              <w:t>quality_feedback</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DE8CF" w14:textId="77777777" w:rsidR="000A25DF" w:rsidRDefault="00000000" w:rsidP="001E71D0">
            <w:pPr>
              <w:spacing w:line="312" w:lineRule="auto"/>
            </w:pPr>
            <w:r>
              <w:rPr>
                <w:sz w:val="20"/>
                <w:szCs w:val="20"/>
              </w:rPr>
              <w:t>str</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94430" w14:textId="77777777" w:rsidR="000A25DF" w:rsidRDefault="00000000" w:rsidP="001E71D0">
            <w:pPr>
              <w:spacing w:line="312" w:lineRule="auto"/>
            </w:pPr>
            <w:r>
              <w:rPr>
                <w:sz w:val="20"/>
                <w:szCs w:val="20"/>
              </w:rPr>
              <w:t>Strukturiertes Feedback des Checkers (neu)</w:t>
            </w:r>
          </w:p>
        </w:tc>
      </w:tr>
      <w:tr w:rsidR="000A25DF" w14:paraId="65801BDE" w14:textId="77777777" w:rsidTr="006A29AF">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B7D31" w14:textId="77777777" w:rsidR="000A25DF" w:rsidRDefault="00000000" w:rsidP="001E71D0">
            <w:pPr>
              <w:spacing w:line="312" w:lineRule="auto"/>
            </w:pPr>
            <w:r>
              <w:rPr>
                <w:sz w:val="20"/>
                <w:szCs w:val="20"/>
              </w:rPr>
              <w:t>revision_count</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EADAB" w14:textId="77777777" w:rsidR="000A25DF" w:rsidRDefault="00000000" w:rsidP="001E71D0">
            <w:pPr>
              <w:spacing w:line="312" w:lineRule="auto"/>
            </w:pPr>
            <w:r>
              <w:rPr>
                <w:sz w:val="20"/>
                <w:szCs w:val="20"/>
              </w:rPr>
              <w:t>int</w:t>
            </w:r>
          </w:p>
        </w:tc>
        <w:tc>
          <w:tcPr>
            <w:tcW w:w="654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97668" w14:textId="77777777" w:rsidR="000A25DF" w:rsidRDefault="00000000" w:rsidP="001E71D0">
            <w:pPr>
              <w:spacing w:line="312" w:lineRule="auto"/>
            </w:pPr>
            <w:r>
              <w:rPr>
                <w:sz w:val="20"/>
                <w:szCs w:val="20"/>
              </w:rPr>
              <w:t>Anzahl der bisherigen Nachbesserungsrunden (neu)</w:t>
            </w:r>
          </w:p>
        </w:tc>
      </w:tr>
    </w:tbl>
    <w:p w14:paraId="7EB9F44D" w14:textId="77777777" w:rsidR="000A25DF" w:rsidRDefault="000A25DF" w:rsidP="001E71D0">
      <w:pPr>
        <w:spacing w:after="60" w:line="312" w:lineRule="auto"/>
      </w:pPr>
    </w:p>
    <w:p w14:paraId="3EDE3A50" w14:textId="77777777" w:rsidR="000A25DF" w:rsidRDefault="00000000" w:rsidP="001E71D0">
      <w:pPr>
        <w:spacing w:after="120" w:line="312" w:lineRule="auto"/>
      </w:pPr>
      <w:r>
        <w:t xml:space="preserve">Der Reducer </w:t>
      </w:r>
      <w:r>
        <w:rPr>
          <w:b/>
          <w:bCs/>
        </w:rPr>
        <w:t>add_messages</w:t>
      </w:r>
      <w:r>
        <w:t xml:space="preserve"> funktioniert identisch zu Stufe 1: Neue Nachrichten werden angehängt statt überschrieben, sodass die Konversationshistorie kontinuierlich wächst.</w:t>
      </w:r>
    </w:p>
    <w:p w14:paraId="5BEAF6B7" w14:textId="77777777" w:rsidR="006A29AF" w:rsidRDefault="006A29AF" w:rsidP="001E71D0">
      <w:pPr>
        <w:spacing w:after="120" w:line="312" w:lineRule="auto"/>
      </w:pPr>
    </w:p>
    <w:p w14:paraId="6E6FF124" w14:textId="77777777" w:rsidR="000A25DF" w:rsidRDefault="00000000" w:rsidP="001E71D0">
      <w:pPr>
        <w:pStyle w:val="Heading2"/>
        <w:spacing w:line="312" w:lineRule="auto"/>
      </w:pPr>
      <w:r>
        <w:rPr>
          <w:sz w:val="26"/>
          <w:szCs w:val="26"/>
        </w:rPr>
        <w:t>3.2  Tool: Python-Sandbox (execute_python)</w:t>
      </w:r>
    </w:p>
    <w:p w14:paraId="5782E95D" w14:textId="77777777" w:rsidR="000A25DF" w:rsidRDefault="00000000" w:rsidP="001E71D0">
      <w:pPr>
        <w:spacing w:after="120" w:line="312" w:lineRule="auto"/>
      </w:pPr>
      <w:r>
        <w:t>Die Python-Sandbox ist identisch zu Stufe 1: Eine mit @tool dekorierte Funktion führt Python-Code in einem eingeschränkten Namespace aus (pandas, numpy, matplotlib, seaborn). Stdout und stderr werden abgefangen und als String zurückgegeben. Fehler werden gefangen und als Fehlertext zurückgegeben, damit der LLM seinen Code selbstständig korrigieren kann.</w:t>
      </w:r>
    </w:p>
    <w:p w14:paraId="2129249A" w14:textId="77777777" w:rsidR="006A29AF" w:rsidRDefault="006A29AF" w:rsidP="001E71D0">
      <w:pPr>
        <w:spacing w:after="120" w:line="312" w:lineRule="auto"/>
      </w:pPr>
    </w:p>
    <w:p w14:paraId="543F7538" w14:textId="77777777" w:rsidR="000A25DF" w:rsidRDefault="00000000" w:rsidP="001E71D0">
      <w:pPr>
        <w:pStyle w:val="Heading2"/>
        <w:spacing w:line="312" w:lineRule="auto"/>
      </w:pPr>
      <w:r>
        <w:rPr>
          <w:sz w:val="26"/>
          <w:szCs w:val="26"/>
        </w:rPr>
        <w:t>3.3  Data Profiler (mit Skill-Auswahl)</w:t>
      </w:r>
    </w:p>
    <w:p w14:paraId="61E2EEE0" w14:textId="7C5A4000" w:rsidR="000A25DF" w:rsidRDefault="00000000" w:rsidP="006A29AF">
      <w:pPr>
        <w:spacing w:after="120" w:line="312" w:lineRule="auto"/>
      </w:pPr>
      <w:r>
        <w:t>Der Data Profiler bleibt ein rein deterministischer Knoten ohne LLM-Beteiligung. Neben der bekannten Aufgabe aus Stufe 1 – Datei einlesen und Profil erstellen – übernimmt er jetzt zusätzlich die automatische Skill-Auswahl:</w:t>
      </w:r>
    </w:p>
    <w:p w14:paraId="58EA07CB" w14:textId="426DDA13" w:rsidR="000A25DF" w:rsidRDefault="00000000" w:rsidP="006A29AF">
      <w:pPr>
        <w:spacing w:after="120" w:line="312" w:lineRule="auto"/>
      </w:pPr>
      <w:r>
        <w:t xml:space="preserve">Die Funktion </w:t>
      </w:r>
      <w:r>
        <w:rPr>
          <w:b/>
          <w:bCs/>
        </w:rPr>
        <w:t>select_analyst_skills</w:t>
      </w:r>
      <w:r>
        <w:t xml:space="preserve"> prüft das Datenprofil und wählt die passenden Analyse-Skills aus:</w:t>
      </w:r>
    </w:p>
    <w:p w14:paraId="2539DEE6" w14:textId="77777777" w:rsidR="000A25DF" w:rsidRDefault="00000000" w:rsidP="001E71D0">
      <w:pPr>
        <w:pStyle w:val="ListParagraph"/>
        <w:numPr>
          <w:ilvl w:val="0"/>
          <w:numId w:val="4"/>
        </w:numPr>
        <w:spacing w:after="80" w:line="312" w:lineRule="auto"/>
      </w:pPr>
      <w:r>
        <w:t>Numerische Spalten vorhanden → numerisch.md wird geladen</w:t>
      </w:r>
    </w:p>
    <w:p w14:paraId="3828E377" w14:textId="77777777" w:rsidR="000A25DF" w:rsidRDefault="00000000" w:rsidP="001E71D0">
      <w:pPr>
        <w:pStyle w:val="ListParagraph"/>
        <w:numPr>
          <w:ilvl w:val="0"/>
          <w:numId w:val="4"/>
        </w:numPr>
        <w:spacing w:after="80" w:line="312" w:lineRule="auto"/>
      </w:pPr>
      <w:r>
        <w:t>Kategorische Spalten vorhanden → kategorisch.md wird geladen</w:t>
      </w:r>
    </w:p>
    <w:p w14:paraId="13AB11C4" w14:textId="77777777" w:rsidR="000A25DF" w:rsidRDefault="00000000" w:rsidP="001E71D0">
      <w:pPr>
        <w:pStyle w:val="ListParagraph"/>
        <w:numPr>
          <w:ilvl w:val="0"/>
          <w:numId w:val="4"/>
        </w:numPr>
        <w:spacing w:after="80" w:line="312" w:lineRule="auto"/>
      </w:pPr>
      <w:r>
        <w:t>Spaltennamen enthalten Datums-Keywords (datum, date, zeit, time, ...) → zeitreihe.md wird geladen</w:t>
      </w:r>
    </w:p>
    <w:p w14:paraId="24D55543" w14:textId="77777777" w:rsidR="000A25DF" w:rsidRDefault="00000000" w:rsidP="001E71D0">
      <w:pPr>
        <w:pStyle w:val="ListParagraph"/>
        <w:numPr>
          <w:ilvl w:val="0"/>
          <w:numId w:val="4"/>
        </w:numPr>
        <w:spacing w:after="80" w:line="312" w:lineRule="auto"/>
      </w:pPr>
      <w:r>
        <w:t>Fehlende Werte vorhanden → fehlende_werte.md wird geladen</w:t>
      </w:r>
    </w:p>
    <w:p w14:paraId="61C452CF" w14:textId="77777777" w:rsidR="006A29AF" w:rsidRDefault="006A29AF" w:rsidP="001E71D0">
      <w:pPr>
        <w:spacing w:after="120" w:line="312" w:lineRule="auto"/>
      </w:pPr>
    </w:p>
    <w:p w14:paraId="29502301" w14:textId="2D5645E6" w:rsidR="000A25DF" w:rsidRDefault="00000000" w:rsidP="001E71D0">
      <w:pPr>
        <w:spacing w:after="120" w:line="312" w:lineRule="auto"/>
      </w:pPr>
      <w:r>
        <w:t xml:space="preserve">Die ausgewählten Skill-Namen werden im State-Feld </w:t>
      </w:r>
      <w:r>
        <w:rPr>
          <w:b/>
          <w:bCs/>
        </w:rPr>
        <w:t>active_skills</w:t>
      </w:r>
      <w:r>
        <w:t xml:space="preserve"> gespeichert, damit der Quality Checker später weiß, wogegen er bewerten soll.</w:t>
      </w:r>
    </w:p>
    <w:p w14:paraId="025BA466" w14:textId="77777777" w:rsidR="000A25DF" w:rsidRDefault="00000000" w:rsidP="001E71D0">
      <w:pPr>
        <w:pStyle w:val="Heading2"/>
        <w:spacing w:line="312" w:lineRule="auto"/>
      </w:pPr>
      <w:r>
        <w:rPr>
          <w:sz w:val="26"/>
          <w:szCs w:val="26"/>
        </w:rPr>
        <w:lastRenderedPageBreak/>
        <w:t>3.4  Skill-System</w:t>
      </w:r>
    </w:p>
    <w:p w14:paraId="10BE9807" w14:textId="77777777" w:rsidR="000A25DF" w:rsidRDefault="00000000" w:rsidP="001E71D0">
      <w:pPr>
        <w:spacing w:after="120" w:line="312" w:lineRule="auto"/>
      </w:pPr>
      <w:r>
        <w:t>Das Skill-System ist die zentrale Neuerung gegenüber Stufe 1. Statt eines monolithischen System-Prompts werden Analyse-Anweisungen als separate Markdown-Dateien verwaltet:</w:t>
      </w:r>
    </w:p>
    <w:p w14:paraId="7ADAF625" w14:textId="77777777" w:rsidR="000A25DF" w:rsidRDefault="000A25DF" w:rsidP="001E71D0">
      <w:pPr>
        <w:spacing w:after="60" w:line="312" w:lineRule="auto"/>
      </w:pPr>
    </w:p>
    <w:p w14:paraId="3D21E3BA" w14:textId="77777777" w:rsidR="000A25DF" w:rsidRPr="006A29AF" w:rsidRDefault="00000000" w:rsidP="001E71D0">
      <w:pPr>
        <w:shd w:val="clear" w:color="auto" w:fill="F0F0F0"/>
        <w:spacing w:after="120" w:line="312" w:lineRule="auto"/>
        <w:rPr>
          <w:sz w:val="28"/>
          <w:szCs w:val="28"/>
        </w:rPr>
      </w:pPr>
      <w:r w:rsidRPr="006A29AF">
        <w:rPr>
          <w:rFonts w:ascii="Courier New" w:eastAsia="Courier New" w:hAnsi="Courier New" w:cs="Courier New"/>
          <w:sz w:val="21"/>
          <w:szCs w:val="21"/>
        </w:rPr>
        <w:t>skills/analyst/_basis.md        ← immer geladen (Grundregeln, Code-Konventionen)</w:t>
      </w:r>
    </w:p>
    <w:p w14:paraId="582A1AD4" w14:textId="77777777" w:rsidR="000A25DF" w:rsidRPr="006A29AF" w:rsidRDefault="00000000" w:rsidP="001E71D0">
      <w:pPr>
        <w:shd w:val="clear" w:color="auto" w:fill="F0F0F0"/>
        <w:spacing w:after="120" w:line="312" w:lineRule="auto"/>
        <w:rPr>
          <w:sz w:val="28"/>
          <w:szCs w:val="28"/>
        </w:rPr>
      </w:pPr>
      <w:r w:rsidRPr="006A29AF">
        <w:rPr>
          <w:rFonts w:ascii="Courier New" w:eastAsia="Courier New" w:hAnsi="Courier New" w:cs="Courier New"/>
          <w:sz w:val="21"/>
          <w:szCs w:val="21"/>
        </w:rPr>
        <w:t>skills/analyst/numerisch.md     ← bei numerischen Spalten</w:t>
      </w:r>
    </w:p>
    <w:p w14:paraId="6254230F" w14:textId="77777777" w:rsidR="000A25DF" w:rsidRPr="006A29AF" w:rsidRDefault="00000000" w:rsidP="001E71D0">
      <w:pPr>
        <w:shd w:val="clear" w:color="auto" w:fill="F0F0F0"/>
        <w:spacing w:after="120" w:line="312" w:lineRule="auto"/>
        <w:rPr>
          <w:sz w:val="28"/>
          <w:szCs w:val="28"/>
        </w:rPr>
      </w:pPr>
      <w:r w:rsidRPr="006A29AF">
        <w:rPr>
          <w:rFonts w:ascii="Courier New" w:eastAsia="Courier New" w:hAnsi="Courier New" w:cs="Courier New"/>
          <w:sz w:val="21"/>
          <w:szCs w:val="21"/>
        </w:rPr>
        <w:t>skills/analyst/kategorisch.md   ← bei kategorischen Spalten</w:t>
      </w:r>
    </w:p>
    <w:p w14:paraId="50D1F3CE" w14:textId="77777777" w:rsidR="000A25DF" w:rsidRPr="006A29AF" w:rsidRDefault="00000000" w:rsidP="001E71D0">
      <w:pPr>
        <w:shd w:val="clear" w:color="auto" w:fill="F0F0F0"/>
        <w:spacing w:after="120" w:line="312" w:lineRule="auto"/>
        <w:rPr>
          <w:sz w:val="28"/>
          <w:szCs w:val="28"/>
        </w:rPr>
      </w:pPr>
      <w:r w:rsidRPr="006A29AF">
        <w:rPr>
          <w:rFonts w:ascii="Courier New" w:eastAsia="Courier New" w:hAnsi="Courier New" w:cs="Courier New"/>
          <w:sz w:val="21"/>
          <w:szCs w:val="21"/>
        </w:rPr>
        <w:t>skills/analyst/zeitreihe.md     ← bei Datumsspalten</w:t>
      </w:r>
    </w:p>
    <w:p w14:paraId="2182FB42" w14:textId="77777777" w:rsidR="000A25DF" w:rsidRPr="006A29AF" w:rsidRDefault="00000000" w:rsidP="001E71D0">
      <w:pPr>
        <w:shd w:val="clear" w:color="auto" w:fill="F0F0F0"/>
        <w:spacing w:after="120" w:line="312" w:lineRule="auto"/>
        <w:rPr>
          <w:sz w:val="28"/>
          <w:szCs w:val="28"/>
        </w:rPr>
      </w:pPr>
      <w:r w:rsidRPr="006A29AF">
        <w:rPr>
          <w:rFonts w:ascii="Courier New" w:eastAsia="Courier New" w:hAnsi="Courier New" w:cs="Courier New"/>
          <w:sz w:val="21"/>
          <w:szCs w:val="21"/>
        </w:rPr>
        <w:t>skills/analyst/fehlende_werte.md ← bei fehlenden Werten</w:t>
      </w:r>
    </w:p>
    <w:p w14:paraId="38EDC927" w14:textId="77777777" w:rsidR="000A25DF" w:rsidRPr="006A29AF" w:rsidRDefault="00000000" w:rsidP="001E71D0">
      <w:pPr>
        <w:shd w:val="clear" w:color="auto" w:fill="F0F0F0"/>
        <w:spacing w:after="120" w:line="312" w:lineRule="auto"/>
        <w:rPr>
          <w:sz w:val="28"/>
          <w:szCs w:val="28"/>
        </w:rPr>
      </w:pPr>
      <w:r w:rsidRPr="006A29AF">
        <w:rPr>
          <w:rFonts w:ascii="Courier New" w:eastAsia="Courier New" w:hAnsi="Courier New" w:cs="Courier New"/>
          <w:sz w:val="21"/>
          <w:szCs w:val="21"/>
        </w:rPr>
        <w:t>skills/checker/standard.md      ← Bewertungskriterien für den Checker</w:t>
      </w:r>
    </w:p>
    <w:p w14:paraId="154A9D29" w14:textId="77777777" w:rsidR="000A25DF" w:rsidRDefault="000A25DF" w:rsidP="001E71D0">
      <w:pPr>
        <w:spacing w:after="60" w:line="312" w:lineRule="auto"/>
      </w:pPr>
    </w:p>
    <w:p w14:paraId="6A7BE603" w14:textId="77777777" w:rsidR="000A25DF" w:rsidRDefault="00000000" w:rsidP="001E71D0">
      <w:pPr>
        <w:spacing w:after="120" w:line="312" w:lineRule="auto"/>
      </w:pPr>
      <w:r>
        <w:t xml:space="preserve">Jede Skill-Datei kann </w:t>
      </w:r>
      <w:r>
        <w:rPr>
          <w:b/>
          <w:bCs/>
        </w:rPr>
        <w:t>Platzhalter</w:t>
      </w:r>
      <w:r>
        <w:t xml:space="preserve"> enthalten, die zur Laufzeit mit echten Werten aus dem Datenprofil ersetzt werden:</w:t>
      </w:r>
    </w:p>
    <w:p w14:paraId="2E34032B" w14:textId="77777777" w:rsidR="000A25DF" w:rsidRDefault="000A25DF" w:rsidP="001E71D0">
      <w:pPr>
        <w:spacing w:after="60" w:line="312"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7654"/>
      </w:tblGrid>
      <w:tr w:rsidR="000A25DF" w14:paraId="4578AF22" w14:textId="77777777" w:rsidTr="006A29AF">
        <w:tc>
          <w:tcPr>
            <w:tcW w:w="269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6A48B0" w14:textId="77777777" w:rsidR="000A25DF" w:rsidRDefault="00000000" w:rsidP="001E71D0">
            <w:pPr>
              <w:spacing w:line="312" w:lineRule="auto"/>
            </w:pPr>
            <w:r>
              <w:rPr>
                <w:b/>
                <w:bCs/>
                <w:sz w:val="20"/>
                <w:szCs w:val="20"/>
              </w:rPr>
              <w:t>Platzhalter</w:t>
            </w:r>
          </w:p>
        </w:tc>
        <w:tc>
          <w:tcPr>
            <w:tcW w:w="765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734707" w14:textId="77777777" w:rsidR="000A25DF" w:rsidRDefault="00000000" w:rsidP="001E71D0">
            <w:pPr>
              <w:spacing w:line="312" w:lineRule="auto"/>
            </w:pPr>
            <w:r>
              <w:rPr>
                <w:b/>
                <w:bCs/>
                <w:sz w:val="20"/>
                <w:szCs w:val="20"/>
              </w:rPr>
              <w:t>Wird ersetzt durch</w:t>
            </w:r>
          </w:p>
        </w:tc>
      </w:tr>
      <w:tr w:rsidR="000A25DF" w14:paraId="64F1DC6E"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39227" w14:textId="77777777" w:rsidR="000A25DF" w:rsidRDefault="00000000" w:rsidP="001E71D0">
            <w:pPr>
              <w:spacing w:line="312" w:lineRule="auto"/>
            </w:pPr>
            <w:r>
              <w:rPr>
                <w:sz w:val="20"/>
                <w:szCs w:val="20"/>
              </w:rPr>
              <w:t>{file_path}</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AC419" w14:textId="77777777" w:rsidR="000A25DF" w:rsidRDefault="00000000" w:rsidP="001E71D0">
            <w:pPr>
              <w:spacing w:line="312" w:lineRule="auto"/>
            </w:pPr>
            <w:r>
              <w:rPr>
                <w:sz w:val="20"/>
                <w:szCs w:val="20"/>
              </w:rPr>
              <w:t>Pfad zur Datendatei</w:t>
            </w:r>
          </w:p>
        </w:tc>
      </w:tr>
      <w:tr w:rsidR="000A25DF" w14:paraId="5837762E"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250A3" w14:textId="77777777" w:rsidR="000A25DF" w:rsidRDefault="00000000" w:rsidP="001E71D0">
            <w:pPr>
              <w:spacing w:line="312" w:lineRule="auto"/>
            </w:pPr>
            <w:r>
              <w:rPr>
                <w:sz w:val="20"/>
                <w:szCs w:val="20"/>
              </w:rPr>
              <w:t>{profile_json}</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C4D8A" w14:textId="77777777" w:rsidR="000A25DF" w:rsidRDefault="00000000" w:rsidP="001E71D0">
            <w:pPr>
              <w:spacing w:line="312" w:lineRule="auto"/>
            </w:pPr>
            <w:r>
              <w:rPr>
                <w:sz w:val="20"/>
                <w:szCs w:val="20"/>
              </w:rPr>
              <w:t>Vollständiges Datenprofil als JSON</w:t>
            </w:r>
          </w:p>
        </w:tc>
      </w:tr>
      <w:tr w:rsidR="000A25DF" w14:paraId="0A532B45"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DB4C0" w14:textId="77777777" w:rsidR="000A25DF" w:rsidRDefault="00000000" w:rsidP="001E71D0">
            <w:pPr>
              <w:spacing w:line="312" w:lineRule="auto"/>
            </w:pPr>
            <w:r>
              <w:rPr>
                <w:sz w:val="20"/>
                <w:szCs w:val="20"/>
              </w:rPr>
              <w:t>{spalten}</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C1520" w14:textId="77777777" w:rsidR="000A25DF" w:rsidRDefault="00000000" w:rsidP="001E71D0">
            <w:pPr>
              <w:spacing w:line="312" w:lineRule="auto"/>
            </w:pPr>
            <w:r>
              <w:rPr>
                <w:sz w:val="20"/>
                <w:szCs w:val="20"/>
              </w:rPr>
              <w:t>Alle Spaltennamen (kommasepariert)</w:t>
            </w:r>
          </w:p>
        </w:tc>
      </w:tr>
      <w:tr w:rsidR="000A25DF" w14:paraId="13B9DA53"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FA3D9" w14:textId="77777777" w:rsidR="000A25DF" w:rsidRDefault="00000000" w:rsidP="001E71D0">
            <w:pPr>
              <w:spacing w:line="312" w:lineRule="auto"/>
            </w:pPr>
            <w:r>
              <w:rPr>
                <w:sz w:val="20"/>
                <w:szCs w:val="20"/>
              </w:rPr>
              <w:t>{numerische_spalten}</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D94FE" w14:textId="77777777" w:rsidR="000A25DF" w:rsidRDefault="00000000" w:rsidP="001E71D0">
            <w:pPr>
              <w:spacing w:line="312" w:lineRule="auto"/>
            </w:pPr>
            <w:r>
              <w:rPr>
                <w:sz w:val="20"/>
                <w:szCs w:val="20"/>
              </w:rPr>
              <w:t>Nur numerische Spalten</w:t>
            </w:r>
          </w:p>
        </w:tc>
      </w:tr>
      <w:tr w:rsidR="000A25DF" w14:paraId="2EE28BB1"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953FA" w14:textId="77777777" w:rsidR="000A25DF" w:rsidRDefault="00000000" w:rsidP="001E71D0">
            <w:pPr>
              <w:spacing w:line="312" w:lineRule="auto"/>
            </w:pPr>
            <w:r>
              <w:rPr>
                <w:sz w:val="20"/>
                <w:szCs w:val="20"/>
              </w:rPr>
              <w:t>{kategorische_spalten}</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79602" w14:textId="77777777" w:rsidR="000A25DF" w:rsidRDefault="00000000" w:rsidP="001E71D0">
            <w:pPr>
              <w:spacing w:line="312" w:lineRule="auto"/>
            </w:pPr>
            <w:r>
              <w:rPr>
                <w:sz w:val="20"/>
                <w:szCs w:val="20"/>
              </w:rPr>
              <w:t>Nur kategorische Spalten</w:t>
            </w:r>
          </w:p>
        </w:tc>
      </w:tr>
      <w:tr w:rsidR="000A25DF" w14:paraId="79B6B71C"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5CB49" w14:textId="77777777" w:rsidR="000A25DF" w:rsidRDefault="00000000" w:rsidP="001E71D0">
            <w:pPr>
              <w:spacing w:line="312" w:lineRule="auto"/>
            </w:pPr>
            <w:r>
              <w:rPr>
                <w:sz w:val="20"/>
                <w:szCs w:val="20"/>
              </w:rPr>
              <w:t>{fehlende_werte}</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47C06" w14:textId="77777777" w:rsidR="000A25DF" w:rsidRDefault="00000000" w:rsidP="001E71D0">
            <w:pPr>
              <w:spacing w:line="312" w:lineRule="auto"/>
            </w:pPr>
            <w:r>
              <w:rPr>
                <w:sz w:val="20"/>
                <w:szCs w:val="20"/>
              </w:rPr>
              <w:t>Dict der fehlenden Werte als JSON</w:t>
            </w:r>
          </w:p>
        </w:tc>
      </w:tr>
      <w:tr w:rsidR="000A25DF" w14:paraId="52199712"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BB191" w14:textId="77777777" w:rsidR="000A25DF" w:rsidRDefault="00000000" w:rsidP="001E71D0">
            <w:pPr>
              <w:spacing w:line="312" w:lineRule="auto"/>
            </w:pPr>
            <w:r>
              <w:rPr>
                <w:sz w:val="20"/>
                <w:szCs w:val="20"/>
              </w:rPr>
              <w:t>{zeilen}</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80660" w14:textId="77777777" w:rsidR="000A25DF" w:rsidRDefault="00000000" w:rsidP="001E71D0">
            <w:pPr>
              <w:spacing w:line="312" w:lineRule="auto"/>
            </w:pPr>
            <w:r>
              <w:rPr>
                <w:sz w:val="20"/>
                <w:szCs w:val="20"/>
              </w:rPr>
              <w:t>Anzahl Zeilen</w:t>
            </w:r>
          </w:p>
        </w:tc>
      </w:tr>
      <w:tr w:rsidR="000A25DF" w14:paraId="63A02B1A" w14:textId="77777777" w:rsidTr="006A29AF">
        <w:tc>
          <w:tcPr>
            <w:tcW w:w="26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573AB" w14:textId="77777777" w:rsidR="000A25DF" w:rsidRDefault="00000000" w:rsidP="001E71D0">
            <w:pPr>
              <w:spacing w:line="312" w:lineRule="auto"/>
            </w:pPr>
            <w:r>
              <w:rPr>
                <w:sz w:val="20"/>
                <w:szCs w:val="20"/>
              </w:rPr>
              <w:t>{aktive_skills}</w:t>
            </w:r>
          </w:p>
        </w:tc>
        <w:tc>
          <w:tcPr>
            <w:tcW w:w="76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330B3" w14:textId="77777777" w:rsidR="000A25DF" w:rsidRDefault="00000000" w:rsidP="001E71D0">
            <w:pPr>
              <w:spacing w:line="312" w:lineRule="auto"/>
            </w:pPr>
            <w:r>
              <w:rPr>
                <w:sz w:val="20"/>
                <w:szCs w:val="20"/>
              </w:rPr>
              <w:t>Liste der geladenen Skills (nur Checker)</w:t>
            </w:r>
          </w:p>
        </w:tc>
      </w:tr>
    </w:tbl>
    <w:p w14:paraId="12A269C0" w14:textId="77777777" w:rsidR="000A25DF" w:rsidRDefault="000A25DF" w:rsidP="001E71D0">
      <w:pPr>
        <w:spacing w:after="60" w:line="312" w:lineRule="auto"/>
      </w:pPr>
    </w:p>
    <w:p w14:paraId="7BBFB467" w14:textId="77777777" w:rsidR="000A25DF" w:rsidRDefault="00000000" w:rsidP="001E71D0">
      <w:pPr>
        <w:spacing w:after="120" w:line="312" w:lineRule="auto"/>
      </w:pPr>
      <w:r>
        <w:t xml:space="preserve">Die Funktion </w:t>
      </w:r>
      <w:r>
        <w:rPr>
          <w:b/>
          <w:bCs/>
        </w:rPr>
        <w:t>load_skill</w:t>
      </w:r>
      <w:r>
        <w:t xml:space="preserve"> lädt eine .md-Datei und ersetzt alle vorhandenen Platzhalter. Fehlende Platzhalter bleiben stehen, um Fehler durch unvollständige Kontexte zu vermeiden.</w:t>
      </w:r>
    </w:p>
    <w:p w14:paraId="0478C277" w14:textId="77777777" w:rsidR="000A25DF" w:rsidRDefault="000A25DF" w:rsidP="001E71D0">
      <w:pPr>
        <w:spacing w:after="60" w:line="312" w:lineRule="auto"/>
      </w:pPr>
    </w:p>
    <w:p w14:paraId="27C90A0D" w14:textId="77777777" w:rsidR="000A25DF" w:rsidRDefault="00000000" w:rsidP="001E71D0">
      <w:pPr>
        <w:spacing w:after="120" w:line="312" w:lineRule="auto"/>
      </w:pPr>
      <w:r>
        <w:t xml:space="preserve">Die Funktion </w:t>
      </w:r>
      <w:r>
        <w:rPr>
          <w:b/>
          <w:bCs/>
        </w:rPr>
        <w:t>build_analyst_prompt</w:t>
      </w:r>
      <w:r>
        <w:t xml:space="preserve"> setzt den finalen System-Prompt zusammen: zuerst _basis.md (immer), dann alle aktiven Spezial-Skills, verbunden durch Trennlinien. So entsteht ein modularer Prompt, dessen Bestandteile ohne Codeänderung angepasst oder erweitert werden können.</w:t>
      </w:r>
    </w:p>
    <w:p w14:paraId="403BDBFE" w14:textId="77777777" w:rsidR="006A29AF" w:rsidRDefault="006A29AF">
      <w:pPr>
        <w:rPr>
          <w:b/>
          <w:bCs/>
          <w:color w:val="2E86C1"/>
          <w:sz w:val="26"/>
          <w:szCs w:val="26"/>
        </w:rPr>
      </w:pPr>
      <w:r>
        <w:rPr>
          <w:sz w:val="26"/>
          <w:szCs w:val="26"/>
        </w:rPr>
        <w:br w:type="page"/>
      </w:r>
    </w:p>
    <w:p w14:paraId="66935EC0" w14:textId="32AD5FAA" w:rsidR="000A25DF" w:rsidRDefault="00000000" w:rsidP="001E71D0">
      <w:pPr>
        <w:pStyle w:val="Heading2"/>
        <w:spacing w:line="312" w:lineRule="auto"/>
      </w:pPr>
      <w:r>
        <w:rPr>
          <w:sz w:val="26"/>
          <w:szCs w:val="26"/>
        </w:rPr>
        <w:lastRenderedPageBreak/>
        <w:t>3.5  Analyst (Skill-gesteuert)</w:t>
      </w:r>
    </w:p>
    <w:p w14:paraId="3EA6D746" w14:textId="77777777" w:rsidR="000A25DF" w:rsidRDefault="00000000" w:rsidP="001E71D0">
      <w:pPr>
        <w:spacing w:after="120" w:line="312" w:lineRule="auto"/>
      </w:pPr>
      <w:r>
        <w:t>Der Analyst-Knoten ist weiterhin der Kern des Agenten mit dem ReAct-Zyklus (Reason + Act). Gegenüber Stufe 1 ändert sich sein Verhalten in zwei Punkten:</w:t>
      </w:r>
    </w:p>
    <w:p w14:paraId="219D6502" w14:textId="77777777" w:rsidR="000A25DF" w:rsidRDefault="000A25DF" w:rsidP="001E71D0">
      <w:pPr>
        <w:spacing w:after="60" w:line="312" w:lineRule="auto"/>
      </w:pPr>
    </w:p>
    <w:p w14:paraId="2E38C9A1" w14:textId="77777777" w:rsidR="000A25DF" w:rsidRDefault="00000000" w:rsidP="001E71D0">
      <w:pPr>
        <w:pStyle w:val="ListParagraph"/>
        <w:numPr>
          <w:ilvl w:val="0"/>
          <w:numId w:val="5"/>
        </w:numPr>
        <w:spacing w:after="80" w:line="312" w:lineRule="auto"/>
      </w:pPr>
      <w:r>
        <w:rPr>
          <w:b/>
          <w:bCs/>
        </w:rPr>
        <w:t>Skill-basierter System-Prompt:</w:t>
      </w:r>
      <w:r>
        <w:t xml:space="preserve"> Statt eines festen Strings wird der Prompt zur Laufzeit durch build_analyst_prompt aus den aktiven Skills zusammengebaut.</w:t>
      </w:r>
    </w:p>
    <w:p w14:paraId="539BFF67" w14:textId="77777777" w:rsidR="000A25DF" w:rsidRDefault="00000000" w:rsidP="001E71D0">
      <w:pPr>
        <w:pStyle w:val="ListParagraph"/>
        <w:numPr>
          <w:ilvl w:val="0"/>
          <w:numId w:val="5"/>
        </w:numPr>
        <w:spacing w:after="80" w:line="312" w:lineRule="auto"/>
      </w:pPr>
      <w:r>
        <w:rPr>
          <w:b/>
          <w:bCs/>
        </w:rPr>
        <w:t>Revisions-Bewusstsein:</w:t>
      </w:r>
      <w:r>
        <w:t xml:space="preserve"> Bei Folgedurchläufen (revision_count &gt; 0) wird das Checker-Feedback als HumanMessage injiziert. Der Analyst wird explizit angewiesen, nur die fehlenden Analysen durchzuführen und bereits Erledigtes nicht zu wiederholen.</w:t>
      </w:r>
    </w:p>
    <w:p w14:paraId="22A1EB0F" w14:textId="77777777" w:rsidR="000A25DF" w:rsidRDefault="000A25DF" w:rsidP="001E71D0">
      <w:pPr>
        <w:spacing w:after="60" w:line="312" w:lineRule="auto"/>
      </w:pPr>
    </w:p>
    <w:p w14:paraId="38C373B8" w14:textId="77777777" w:rsidR="000A25DF" w:rsidRDefault="00000000" w:rsidP="001E71D0">
      <w:pPr>
        <w:spacing w:after="120" w:line="312" w:lineRule="auto"/>
      </w:pPr>
      <w:r>
        <w:t xml:space="preserve">Das LLM wird über </w:t>
      </w:r>
      <w:r>
        <w:rPr>
          <w:b/>
          <w:bCs/>
        </w:rPr>
        <w:t>bind_tools</w:t>
      </w:r>
      <w:r>
        <w:t xml:space="preserve"> mit dem execute_python-Tool verbunden und entscheidet autonom: Tool-Call generieren (weiter zu tools) oder reine Textantwort (weiter zu quality_checker). Dies ist der gleiche ReAct-Zyklus wie in Stufe 1.</w:t>
      </w:r>
    </w:p>
    <w:p w14:paraId="4A81ED12" w14:textId="77777777" w:rsidR="006A29AF" w:rsidRDefault="006A29AF" w:rsidP="001E71D0">
      <w:pPr>
        <w:pStyle w:val="Heading2"/>
        <w:spacing w:line="312" w:lineRule="auto"/>
        <w:rPr>
          <w:sz w:val="26"/>
          <w:szCs w:val="26"/>
        </w:rPr>
      </w:pPr>
    </w:p>
    <w:p w14:paraId="3D3B2872" w14:textId="27643640" w:rsidR="000A25DF" w:rsidRDefault="00000000" w:rsidP="001E71D0">
      <w:pPr>
        <w:pStyle w:val="Heading2"/>
        <w:spacing w:line="312" w:lineRule="auto"/>
      </w:pPr>
      <w:r>
        <w:rPr>
          <w:sz w:val="26"/>
          <w:szCs w:val="26"/>
        </w:rPr>
        <w:t>3.6  Quality Checker</w:t>
      </w:r>
    </w:p>
    <w:p w14:paraId="218B65A6" w14:textId="77777777" w:rsidR="000A25DF" w:rsidRDefault="00000000" w:rsidP="001E71D0">
      <w:pPr>
        <w:spacing w:after="120" w:line="312" w:lineRule="auto"/>
      </w:pPr>
      <w:r>
        <w:t>Der Quality Checker ist der zweite neue LLM-Knoten und implementiert das Reflection Pattern. Er nutzt bewusst ein günstigeres Modell als der Analyst, da die Bewertungsaufgabe weniger komplex ist als die Analyse selbst.</w:t>
      </w:r>
    </w:p>
    <w:p w14:paraId="7BC748AC" w14:textId="77777777" w:rsidR="000A25DF" w:rsidRDefault="000A25DF" w:rsidP="001E71D0">
      <w:pPr>
        <w:spacing w:after="60" w:line="312" w:lineRule="auto"/>
      </w:pPr>
    </w:p>
    <w:p w14:paraId="273BF79B" w14:textId="77777777" w:rsidR="000A25DF" w:rsidRDefault="00000000" w:rsidP="001E71D0">
      <w:pPr>
        <w:spacing w:after="120" w:line="312" w:lineRule="auto"/>
      </w:pPr>
      <w:r>
        <w:t xml:space="preserve">Der Checker erhält seinen Prompt aus der Skill-Datei </w:t>
      </w:r>
      <w:r>
        <w:rPr>
          <w:b/>
          <w:bCs/>
        </w:rPr>
        <w:t>skills/checker/standard.md</w:t>
      </w:r>
      <w:r>
        <w:t xml:space="preserve"> und bewertet die Analyse nach zwei Kriterien:</w:t>
      </w:r>
    </w:p>
    <w:p w14:paraId="4296B838" w14:textId="77777777" w:rsidR="000A25DF" w:rsidRDefault="000A25DF" w:rsidP="001E71D0">
      <w:pPr>
        <w:spacing w:after="60" w:line="312" w:lineRule="auto"/>
      </w:pPr>
    </w:p>
    <w:p w14:paraId="2B261E0D" w14:textId="77777777" w:rsidR="000A25DF" w:rsidRDefault="00000000" w:rsidP="001E71D0">
      <w:pPr>
        <w:pStyle w:val="ListParagraph"/>
        <w:numPr>
          <w:ilvl w:val="0"/>
          <w:numId w:val="6"/>
        </w:numPr>
        <w:spacing w:after="80" w:line="312" w:lineRule="auto"/>
      </w:pPr>
      <w:r>
        <w:rPr>
          <w:b/>
          <w:bCs/>
        </w:rPr>
        <w:t>Vollständigkeit (completeness, 0.0–1.0):</w:t>
      </w:r>
      <w:r>
        <w:t xml:space="preserve"> Wurde jeder geladene Analyst-Skill abgearbeitet? Wenn z. B. zeitreihe.md aktiv war, aber der Analyst keine Zeitreihenanalyse durchgeführt hat, senkt das den Score.</w:t>
      </w:r>
    </w:p>
    <w:p w14:paraId="705BAD2A" w14:textId="77777777" w:rsidR="000A25DF" w:rsidRDefault="00000000" w:rsidP="001E71D0">
      <w:pPr>
        <w:pStyle w:val="ListParagraph"/>
        <w:numPr>
          <w:ilvl w:val="0"/>
          <w:numId w:val="6"/>
        </w:numPr>
        <w:spacing w:after="80" w:line="312" w:lineRule="auto"/>
      </w:pPr>
      <w:r>
        <w:rPr>
          <w:b/>
          <w:bCs/>
        </w:rPr>
        <w:t>Erkenntnistiefe (depth, 0.0–1.0):</w:t>
      </w:r>
      <w:r>
        <w:t xml:space="preserve"> Sind die Erkenntnisse spezifisch, mit Zahlen belegt, und gehen sie über Offensichtliches hinaus?</w:t>
      </w:r>
    </w:p>
    <w:p w14:paraId="080F194D" w14:textId="77777777" w:rsidR="000A25DF" w:rsidRDefault="000A25DF" w:rsidP="001E71D0">
      <w:pPr>
        <w:spacing w:after="60" w:line="312" w:lineRule="auto"/>
      </w:pPr>
    </w:p>
    <w:p w14:paraId="464A47CF" w14:textId="77777777" w:rsidR="000A25DF" w:rsidRDefault="00000000" w:rsidP="001E71D0">
      <w:pPr>
        <w:spacing w:after="120" w:line="312" w:lineRule="auto"/>
      </w:pPr>
      <w:r>
        <w:t xml:space="preserve">Aus beiden Einzelscores wird ein </w:t>
      </w:r>
      <w:r>
        <w:rPr>
          <w:b/>
          <w:bCs/>
        </w:rPr>
        <w:t>gewichteter Gesamtscore</w:t>
      </w:r>
      <w:r>
        <w:t xml:space="preserve"> berechnet:</w:t>
      </w:r>
    </w:p>
    <w:p w14:paraId="2AB1A9D1" w14:textId="77777777" w:rsidR="000A25DF" w:rsidRDefault="000A25DF" w:rsidP="001E71D0">
      <w:pPr>
        <w:spacing w:after="60" w:line="312" w:lineRule="auto"/>
      </w:pPr>
    </w:p>
    <w:p w14:paraId="7CCC73B0" w14:textId="77777777" w:rsidR="000A25DF" w:rsidRDefault="00000000" w:rsidP="001E71D0">
      <w:pPr>
        <w:shd w:val="clear" w:color="auto" w:fill="F0F0F0"/>
        <w:spacing w:after="120" w:line="312" w:lineRule="auto"/>
      </w:pPr>
      <w:r>
        <w:rPr>
          <w:rFonts w:ascii="Courier New" w:eastAsia="Courier New" w:hAnsi="Courier New" w:cs="Courier New"/>
          <w:sz w:val="18"/>
          <w:szCs w:val="18"/>
        </w:rPr>
        <w:t>weighted_score = 0.60 × completeness + 0.40 × depth</w:t>
      </w:r>
    </w:p>
    <w:p w14:paraId="4A7F330E" w14:textId="77777777" w:rsidR="000A25DF" w:rsidRDefault="000A25DF" w:rsidP="001E71D0">
      <w:pPr>
        <w:spacing w:after="60" w:line="312" w:lineRule="auto"/>
      </w:pPr>
    </w:p>
    <w:p w14:paraId="0CD66D31" w14:textId="77777777" w:rsidR="000A25DF" w:rsidRDefault="00000000" w:rsidP="001E71D0">
      <w:pPr>
        <w:spacing w:after="120" w:line="312" w:lineRule="auto"/>
      </w:pPr>
      <w:r>
        <w:t>Der Checker gibt ein strukturiertes JSON zurück mit den Feldern completeness, depth, missing (konkrete Lücken) und strengths (was gut war). Dieses Ergebnis wird robust geparst – ein Regex extrahiert das JSON-Objekt aus der Antwort, und bei Parse-Fehlern greift ein Fallback mit neutralen Standardwerten.</w:t>
      </w:r>
    </w:p>
    <w:p w14:paraId="7F5F9691" w14:textId="77777777" w:rsidR="006A29AF" w:rsidRDefault="006A29AF">
      <w:pPr>
        <w:rPr>
          <w:b/>
          <w:bCs/>
          <w:color w:val="2E86C1"/>
          <w:sz w:val="26"/>
          <w:szCs w:val="26"/>
        </w:rPr>
      </w:pPr>
      <w:r>
        <w:rPr>
          <w:sz w:val="26"/>
          <w:szCs w:val="26"/>
        </w:rPr>
        <w:br w:type="page"/>
      </w:r>
    </w:p>
    <w:p w14:paraId="1927A0C2" w14:textId="7570B1BD" w:rsidR="000A25DF" w:rsidRDefault="00000000" w:rsidP="001E71D0">
      <w:pPr>
        <w:pStyle w:val="Heading2"/>
        <w:spacing w:line="312" w:lineRule="auto"/>
      </w:pPr>
      <w:r>
        <w:rPr>
          <w:sz w:val="26"/>
          <w:szCs w:val="26"/>
        </w:rPr>
        <w:lastRenderedPageBreak/>
        <w:t>3.7  Routing-Funktionen</w:t>
      </w:r>
    </w:p>
    <w:p w14:paraId="204EEF8C" w14:textId="77777777" w:rsidR="000A25DF" w:rsidRDefault="00000000" w:rsidP="001E71D0">
      <w:pPr>
        <w:spacing w:after="120" w:line="312" w:lineRule="auto"/>
      </w:pPr>
      <w:r>
        <w:t>Stufe 2 verwendet drei Routing-Funktionen:</w:t>
      </w:r>
    </w:p>
    <w:p w14:paraId="0F4882C3" w14:textId="77777777" w:rsidR="000A25DF" w:rsidRDefault="000A25DF" w:rsidP="001E71D0">
      <w:pPr>
        <w:spacing w:after="60" w:line="312" w:lineRule="auto"/>
      </w:pPr>
    </w:p>
    <w:p w14:paraId="6BCD2F74" w14:textId="77777777" w:rsidR="000A25DF" w:rsidRDefault="00000000" w:rsidP="001E71D0">
      <w:pPr>
        <w:pStyle w:val="ListParagraph"/>
        <w:numPr>
          <w:ilvl w:val="0"/>
          <w:numId w:val="7"/>
        </w:numPr>
        <w:spacing w:after="80" w:line="312" w:lineRule="auto"/>
      </w:pPr>
      <w:r>
        <w:rPr>
          <w:b/>
          <w:bCs/>
        </w:rPr>
        <w:t>should_use_tool:</w:t>
      </w:r>
      <w:r>
        <w:t xml:space="preserve"> Identisch zu Stufe 1 – prüft, ob die letzte LLM-Nachricht Tool-Calls enthält. Falls ja: „tools“, falls nein: „quality_checker“ (statt END in Stufe 1).</w:t>
      </w:r>
    </w:p>
    <w:p w14:paraId="39A27352" w14:textId="77777777" w:rsidR="000A25DF" w:rsidRDefault="00000000" w:rsidP="001E71D0">
      <w:pPr>
        <w:pStyle w:val="ListParagraph"/>
        <w:numPr>
          <w:ilvl w:val="0"/>
          <w:numId w:val="7"/>
        </w:numPr>
        <w:spacing w:after="80" w:line="312" w:lineRule="auto"/>
      </w:pPr>
      <w:r>
        <w:rPr>
          <w:b/>
          <w:bCs/>
        </w:rPr>
        <w:t>should_revise:</w:t>
      </w:r>
      <w:r>
        <w:t xml:space="preserve"> Neue Funktion. Prüft den gewichteten Score gegen den Threshold (Standard: 0.70). Falls der Score ausreicht oder das Maximum an Revisionen (Standard: 3) erreicht ist: END. Andernfalls: „analyst“ (via increment_revision).</w:t>
      </w:r>
    </w:p>
    <w:p w14:paraId="282EE622" w14:textId="77777777" w:rsidR="000A25DF" w:rsidRDefault="00000000" w:rsidP="001E71D0">
      <w:pPr>
        <w:pStyle w:val="ListParagraph"/>
        <w:numPr>
          <w:ilvl w:val="0"/>
          <w:numId w:val="7"/>
        </w:numPr>
        <w:spacing w:after="80" w:line="312" w:lineRule="auto"/>
      </w:pPr>
      <w:r>
        <w:rPr>
          <w:b/>
          <w:bCs/>
        </w:rPr>
        <w:t>increment_revision:</w:t>
      </w:r>
      <w:r>
        <w:t xml:space="preserve"> Deterministischer Hilfsknoten, der lediglich den Revisionszähler um 1 erhöht.</w:t>
      </w:r>
    </w:p>
    <w:p w14:paraId="1DB9CFE6" w14:textId="77777777" w:rsidR="006A29AF" w:rsidRDefault="006A29AF" w:rsidP="001E71D0">
      <w:pPr>
        <w:pStyle w:val="Heading1"/>
        <w:spacing w:after="180" w:line="312" w:lineRule="auto"/>
        <w:rPr>
          <w:sz w:val="32"/>
          <w:szCs w:val="32"/>
        </w:rPr>
      </w:pPr>
    </w:p>
    <w:p w14:paraId="2A3F7BEC" w14:textId="11204312" w:rsidR="000A25DF" w:rsidRDefault="00000000" w:rsidP="001E71D0">
      <w:pPr>
        <w:pStyle w:val="Heading1"/>
        <w:spacing w:after="180" w:line="312" w:lineRule="auto"/>
      </w:pPr>
      <w:r>
        <w:rPr>
          <w:sz w:val="32"/>
          <w:szCs w:val="32"/>
        </w:rPr>
        <w:t>4  Ablauf einer Analyse</w:t>
      </w:r>
    </w:p>
    <w:p w14:paraId="6081D0D8" w14:textId="77777777" w:rsidR="000A25DF" w:rsidRDefault="00000000" w:rsidP="001E71D0">
      <w:pPr>
        <w:spacing w:after="120" w:line="312" w:lineRule="auto"/>
      </w:pPr>
      <w:r>
        <w:t>Ein vollständiger Durchlauf des Agenten umfasst folgende Schritte:</w:t>
      </w:r>
    </w:p>
    <w:p w14:paraId="6F35CC93" w14:textId="77777777" w:rsidR="000A25DF" w:rsidRDefault="000A25DF" w:rsidP="001E71D0">
      <w:pPr>
        <w:spacing w:after="60" w:line="312" w:lineRule="auto"/>
      </w:pPr>
    </w:p>
    <w:p w14:paraId="7DF628FF" w14:textId="77777777" w:rsidR="000A25DF" w:rsidRDefault="00000000" w:rsidP="001E71D0">
      <w:pPr>
        <w:pStyle w:val="ListParagraph"/>
        <w:numPr>
          <w:ilvl w:val="0"/>
          <w:numId w:val="8"/>
        </w:numPr>
        <w:spacing w:after="80" w:line="312" w:lineRule="auto"/>
      </w:pPr>
      <w:r>
        <w:t>Der Nutzer lädt eine CSV- oder Excel-Datei hoch (via Gradio-Interface oder direkt als Pfad).</w:t>
      </w:r>
    </w:p>
    <w:p w14:paraId="678FB9BE" w14:textId="77777777" w:rsidR="000A25DF" w:rsidRDefault="00000000" w:rsidP="001E71D0">
      <w:pPr>
        <w:pStyle w:val="ListParagraph"/>
        <w:numPr>
          <w:ilvl w:val="0"/>
          <w:numId w:val="8"/>
        </w:numPr>
        <w:spacing w:after="80" w:line="312" w:lineRule="auto"/>
      </w:pPr>
      <w:r>
        <w:t>Der data_profiler liest die Datei ein, erstellt ein strukturiertes Profil und wählt basierend auf den erkannten Spaltentypen die passenden Analyst-Skills aus.</w:t>
      </w:r>
    </w:p>
    <w:p w14:paraId="0FD598A6" w14:textId="77777777" w:rsidR="000A25DF" w:rsidRDefault="00000000" w:rsidP="001E71D0">
      <w:pPr>
        <w:pStyle w:val="ListParagraph"/>
        <w:numPr>
          <w:ilvl w:val="0"/>
          <w:numId w:val="8"/>
        </w:numPr>
        <w:spacing w:after="80" w:line="312" w:lineRule="auto"/>
      </w:pPr>
      <w:r>
        <w:t>Der analyst erhält einen aus _basis.md und den aktiven Spezial-Skills zusammengesetzten System-Prompt. Er plant die erste Analyse und generiert einen Tool-Call mit Python-Code.</w:t>
      </w:r>
    </w:p>
    <w:p w14:paraId="104DDDFE" w14:textId="77777777" w:rsidR="000A25DF" w:rsidRDefault="00000000" w:rsidP="001E71D0">
      <w:pPr>
        <w:pStyle w:val="ListParagraph"/>
        <w:numPr>
          <w:ilvl w:val="0"/>
          <w:numId w:val="8"/>
        </w:numPr>
        <w:spacing w:after="80" w:line="312" w:lineRule="auto"/>
      </w:pPr>
      <w:r>
        <w:t>should_use_tool erkennt den Tool-Call und leitet zum tools-Knoten weiter.</w:t>
      </w:r>
    </w:p>
    <w:p w14:paraId="164A09E8" w14:textId="77777777" w:rsidR="000A25DF" w:rsidRDefault="00000000" w:rsidP="001E71D0">
      <w:pPr>
        <w:pStyle w:val="ListParagraph"/>
        <w:numPr>
          <w:ilvl w:val="0"/>
          <w:numId w:val="8"/>
        </w:numPr>
        <w:spacing w:after="80" w:line="312" w:lineRule="auto"/>
      </w:pPr>
      <w:r>
        <w:t>Der ToolNode führt den Code aus und schreibt das Ergebnis als ToolMessage in den State.</w:t>
      </w:r>
    </w:p>
    <w:p w14:paraId="316AB856" w14:textId="77777777" w:rsidR="000A25DF" w:rsidRDefault="00000000" w:rsidP="001E71D0">
      <w:pPr>
        <w:pStyle w:val="ListParagraph"/>
        <w:numPr>
          <w:ilvl w:val="0"/>
          <w:numId w:val="8"/>
        </w:numPr>
        <w:spacing w:after="80" w:line="312" w:lineRule="auto"/>
      </w:pPr>
      <w:r>
        <w:t>Der analyst sieht das Ergebnis, plant weitere Analysen oder generiert neuen Code.</w:t>
      </w:r>
    </w:p>
    <w:p w14:paraId="662E97C7" w14:textId="77777777" w:rsidR="000A25DF" w:rsidRDefault="00000000" w:rsidP="001E71D0">
      <w:pPr>
        <w:pStyle w:val="ListParagraph"/>
        <w:numPr>
          <w:ilvl w:val="0"/>
          <w:numId w:val="8"/>
        </w:numPr>
        <w:spacing w:after="80" w:line="312" w:lineRule="auto"/>
      </w:pPr>
      <w:r>
        <w:t>Schritte 4–6 wiederholen sich (typisch 2–4 Zyklen), bis der Analyst mit reinem Text antwortet.</w:t>
      </w:r>
    </w:p>
    <w:p w14:paraId="248193A6" w14:textId="77777777" w:rsidR="000A25DF" w:rsidRDefault="00000000" w:rsidP="001E71D0">
      <w:pPr>
        <w:pStyle w:val="ListParagraph"/>
        <w:numPr>
          <w:ilvl w:val="0"/>
          <w:numId w:val="8"/>
        </w:numPr>
        <w:spacing w:after="80" w:line="312" w:lineRule="auto"/>
      </w:pPr>
      <w:r>
        <w:t>should_use_tool erkennt das Fehlen von Tool-Calls und routet zum quality_checker.</w:t>
      </w:r>
    </w:p>
    <w:p w14:paraId="1A09FF6E" w14:textId="77777777" w:rsidR="000A25DF" w:rsidRDefault="00000000" w:rsidP="001E71D0">
      <w:pPr>
        <w:pStyle w:val="ListParagraph"/>
        <w:numPr>
          <w:ilvl w:val="0"/>
          <w:numId w:val="8"/>
        </w:numPr>
        <w:spacing w:after="80" w:line="312" w:lineRule="auto"/>
      </w:pPr>
      <w:r>
        <w:t>Der quality_checker bewertet die Analyse gegen die aktiven Skills und berechnet den gewichteten Score.</w:t>
      </w:r>
    </w:p>
    <w:p w14:paraId="0C98D450" w14:textId="77777777" w:rsidR="000A25DF" w:rsidRDefault="00000000" w:rsidP="001E71D0">
      <w:pPr>
        <w:pStyle w:val="ListParagraph"/>
        <w:numPr>
          <w:ilvl w:val="0"/>
          <w:numId w:val="8"/>
        </w:numPr>
        <w:spacing w:after="80" w:line="312" w:lineRule="auto"/>
      </w:pPr>
      <w:r>
        <w:t>should_revise prüft den Score: Liegt er über dem Threshold (70 %), wird zu END geroutet. Liegt er darunter, wird über increment_revision zurück zum Analysten geleitet.</w:t>
      </w:r>
    </w:p>
    <w:p w14:paraId="5E15C120" w14:textId="77777777" w:rsidR="000A25DF" w:rsidRDefault="00000000" w:rsidP="001E71D0">
      <w:pPr>
        <w:pStyle w:val="ListParagraph"/>
        <w:numPr>
          <w:ilvl w:val="0"/>
          <w:numId w:val="8"/>
        </w:numPr>
        <w:spacing w:after="80" w:line="312" w:lineRule="auto"/>
      </w:pPr>
      <w:r>
        <w:t>Bei einer Revision erhält der Analyst das Checker-Feedback und führt gezielt die fehlenden Analysen durch (Schritte 3–10 wiederholen sich, max. 3×).</w:t>
      </w:r>
    </w:p>
    <w:p w14:paraId="039ECE15" w14:textId="77777777" w:rsidR="000A25DF" w:rsidRDefault="00000000" w:rsidP="001E71D0">
      <w:pPr>
        <w:pStyle w:val="ListParagraph"/>
        <w:numPr>
          <w:ilvl w:val="0"/>
          <w:numId w:val="8"/>
        </w:numPr>
        <w:spacing w:after="80" w:line="312" w:lineRule="auto"/>
      </w:pPr>
      <w:r>
        <w:t>Der finale Markdown-Bericht wird im Gradio-Interface angezeigt.</w:t>
      </w:r>
    </w:p>
    <w:p w14:paraId="19E47022" w14:textId="77777777" w:rsidR="006A29AF" w:rsidRDefault="006A29AF">
      <w:pPr>
        <w:rPr>
          <w:b/>
          <w:bCs/>
          <w:color w:val="1B4F72"/>
          <w:sz w:val="32"/>
          <w:szCs w:val="32"/>
        </w:rPr>
      </w:pPr>
      <w:r>
        <w:rPr>
          <w:sz w:val="32"/>
          <w:szCs w:val="32"/>
        </w:rPr>
        <w:br w:type="page"/>
      </w:r>
    </w:p>
    <w:p w14:paraId="7E54ACDA" w14:textId="1C9BA3B7" w:rsidR="000A25DF" w:rsidRDefault="00000000" w:rsidP="001E71D0">
      <w:pPr>
        <w:pStyle w:val="Heading1"/>
        <w:spacing w:after="180" w:line="312" w:lineRule="auto"/>
      </w:pPr>
      <w:r>
        <w:rPr>
          <w:sz w:val="32"/>
          <w:szCs w:val="32"/>
        </w:rPr>
        <w:lastRenderedPageBreak/>
        <w:t>5  Streaming &amp; Berichterstellung</w:t>
      </w:r>
    </w:p>
    <w:p w14:paraId="1178345D" w14:textId="77777777" w:rsidR="000A25DF" w:rsidRDefault="00000000" w:rsidP="001E71D0">
      <w:pPr>
        <w:spacing w:after="120" w:line="312" w:lineRule="auto"/>
      </w:pPr>
      <w:r>
        <w:t xml:space="preserve">Die Funktion </w:t>
      </w:r>
      <w:r>
        <w:rPr>
          <w:b/>
          <w:bCs/>
        </w:rPr>
        <w:t>run_analysis</w:t>
      </w:r>
      <w:r>
        <w:t xml:space="preserve"> nutzt app.stream() mit stream_mode="updates", um bei jedem Graphschritt ein Dictionary zu erhalten. Gegenüber Stufe 1 werden nun zusätzliche Knotentypen verarbeitet:</w:t>
      </w:r>
    </w:p>
    <w:p w14:paraId="4B7D8F5A" w14:textId="77777777" w:rsidR="000A25DF" w:rsidRDefault="000A25DF" w:rsidP="001E71D0">
      <w:pPr>
        <w:spacing w:after="60" w:line="312" w:lineRule="auto"/>
      </w:pPr>
    </w:p>
    <w:p w14:paraId="2AF1590C" w14:textId="77777777" w:rsidR="000A25DF" w:rsidRDefault="00000000" w:rsidP="001E71D0">
      <w:pPr>
        <w:pStyle w:val="ListParagraph"/>
        <w:numPr>
          <w:ilvl w:val="0"/>
          <w:numId w:val="9"/>
        </w:numPr>
        <w:spacing w:after="80" w:line="312" w:lineRule="auto"/>
      </w:pPr>
      <w:r>
        <w:rPr>
          <w:b/>
          <w:bCs/>
        </w:rPr>
        <w:t>data_profiler:</w:t>
      </w:r>
      <w:r>
        <w:t xml:space="preserve"> Zeilen-/Spaltenanzahl, Spaltentypen, fehlende Werte und die ausgewählten Skills</w:t>
      </w:r>
    </w:p>
    <w:p w14:paraId="07F1E3AD" w14:textId="77777777" w:rsidR="000A25DF" w:rsidRDefault="00000000" w:rsidP="001E71D0">
      <w:pPr>
        <w:pStyle w:val="ListParagraph"/>
        <w:numPr>
          <w:ilvl w:val="0"/>
          <w:numId w:val="9"/>
        </w:numPr>
        <w:spacing w:after="80" w:line="312" w:lineRule="auto"/>
      </w:pPr>
      <w:r>
        <w:rPr>
          <w:b/>
          <w:bCs/>
        </w:rPr>
        <w:t>analyst:</w:t>
      </w:r>
      <w:r>
        <w:t xml:space="preserve"> Code-Previews der Tool-Calls oder die finale Zusammenfassung</w:t>
      </w:r>
    </w:p>
    <w:p w14:paraId="65B80DCE" w14:textId="77777777" w:rsidR="000A25DF" w:rsidRDefault="00000000" w:rsidP="001E71D0">
      <w:pPr>
        <w:pStyle w:val="ListParagraph"/>
        <w:numPr>
          <w:ilvl w:val="0"/>
          <w:numId w:val="9"/>
        </w:numPr>
        <w:spacing w:after="80" w:line="312" w:lineRule="auto"/>
      </w:pPr>
      <w:r>
        <w:rPr>
          <w:b/>
          <w:bCs/>
        </w:rPr>
        <w:t>tools:</w:t>
      </w:r>
      <w:r>
        <w:t xml:space="preserve"> Ausgabe-Previews der Code-Ausführung</w:t>
      </w:r>
    </w:p>
    <w:p w14:paraId="60F68D3F" w14:textId="77777777" w:rsidR="000A25DF" w:rsidRDefault="00000000" w:rsidP="001E71D0">
      <w:pPr>
        <w:pStyle w:val="ListParagraph"/>
        <w:numPr>
          <w:ilvl w:val="0"/>
          <w:numId w:val="9"/>
        </w:numPr>
        <w:spacing w:after="80" w:line="312" w:lineRule="auto"/>
      </w:pPr>
      <w:r>
        <w:rPr>
          <w:b/>
          <w:bCs/>
        </w:rPr>
        <w:t>quality_checker:</w:t>
      </w:r>
      <w:r>
        <w:t xml:space="preserve"> Gewichteter Score und das strukturierte Feedback (neu)</w:t>
      </w:r>
    </w:p>
    <w:p w14:paraId="6D959BED" w14:textId="77777777" w:rsidR="000A25DF" w:rsidRDefault="00000000" w:rsidP="001E71D0">
      <w:pPr>
        <w:pStyle w:val="ListParagraph"/>
        <w:numPr>
          <w:ilvl w:val="0"/>
          <w:numId w:val="9"/>
        </w:numPr>
        <w:spacing w:after="80" w:line="312" w:lineRule="auto"/>
      </w:pPr>
      <w:r>
        <w:rPr>
          <w:b/>
          <w:bCs/>
        </w:rPr>
        <w:t>increment_revision:</w:t>
      </w:r>
      <w:r>
        <w:t xml:space="preserve"> Revisionsnummer und Hinweis auf Nachbesserung (neu)</w:t>
      </w:r>
    </w:p>
    <w:p w14:paraId="1F8BBE79" w14:textId="77777777" w:rsidR="000A25DF" w:rsidRDefault="000A25DF" w:rsidP="001E71D0">
      <w:pPr>
        <w:spacing w:after="60" w:line="312" w:lineRule="auto"/>
      </w:pPr>
    </w:p>
    <w:p w14:paraId="4F16E6AC" w14:textId="77777777" w:rsidR="000A25DF" w:rsidRDefault="00000000" w:rsidP="001E71D0">
      <w:pPr>
        <w:spacing w:after="120" w:line="312" w:lineRule="auto"/>
      </w:pPr>
      <w:r>
        <w:t>Die Funktion ist als Generator implementiert und gibt nach jedem Schritt den aktuellen Zwischenbericht zurück, sodass Gradio das Interface live aktualisieren kann. Der finale Bericht gliedert sich in vier Abschnitte: Analyseverlauf, Qualitätsbewertung, Ergebnisse und Erkenntnisse sowie der verwendete Analyse-Code.</w:t>
      </w:r>
    </w:p>
    <w:p w14:paraId="3C9C2F99" w14:textId="77777777" w:rsidR="000A25DF" w:rsidRDefault="00000000" w:rsidP="001E71D0">
      <w:pPr>
        <w:pStyle w:val="Heading1"/>
        <w:spacing w:after="180" w:line="312" w:lineRule="auto"/>
      </w:pPr>
      <w:r>
        <w:rPr>
          <w:sz w:val="32"/>
          <w:szCs w:val="32"/>
        </w:rPr>
        <w:t>6  Benutzeroberfläche (Gradio)</w:t>
      </w:r>
    </w:p>
    <w:p w14:paraId="4EDAD5A0" w14:textId="77777777" w:rsidR="000A25DF" w:rsidRDefault="00000000" w:rsidP="001E71D0">
      <w:pPr>
        <w:spacing w:after="120" w:line="312" w:lineRule="auto"/>
      </w:pPr>
      <w:r>
        <w:t>Das Gradio-Interface ist funktional identisch zu Stufe 1, wurde aber in der Beschreibung um die neuen Konzepte ergänzt. Es zeigt den aktuellen Threshold und die maximale Revisionszahl an. Der Datei-Upload akzeptiert CSV-, Excel- und TSV-Dateien, und die vorbereitete Beispieldatei mit 30 Zeilen Verkaufsdaten (inklusive zweier Datensätze mit absichtlich fehlenden Werten) dient als Schnellstart.</w:t>
      </w:r>
    </w:p>
    <w:p w14:paraId="3C423B2F" w14:textId="77777777" w:rsidR="000A25DF" w:rsidRDefault="000A25DF" w:rsidP="001E71D0">
      <w:pPr>
        <w:spacing w:after="60" w:line="312" w:lineRule="auto"/>
      </w:pPr>
    </w:p>
    <w:p w14:paraId="53E54EAB" w14:textId="77777777" w:rsidR="000A25DF" w:rsidRDefault="00000000" w:rsidP="001E71D0">
      <w:pPr>
        <w:spacing w:after="120" w:line="312" w:lineRule="auto"/>
      </w:pPr>
      <w:r>
        <w:t>Durch die Generator-basierte Implementierung von run_analysis aktualisiert Gradio die Markdown-Ausgabe nach jedem Graphschritt – einschließlich der Quality-Check-Ergebnisse und etwaiger Revisionsrunden.</w:t>
      </w:r>
    </w:p>
    <w:p w14:paraId="1F07D2BC" w14:textId="77777777" w:rsidR="000A25DF" w:rsidRDefault="00000000" w:rsidP="001E71D0">
      <w:pPr>
        <w:pStyle w:val="Heading1"/>
        <w:spacing w:after="180" w:line="312" w:lineRule="auto"/>
      </w:pPr>
      <w:r>
        <w:rPr>
          <w:sz w:val="32"/>
          <w:szCs w:val="32"/>
        </w:rPr>
        <w:t>7  LLM-Konfiguration</w:t>
      </w:r>
    </w:p>
    <w:p w14:paraId="5E36C0FA" w14:textId="29DD5A65" w:rsidR="000A25DF" w:rsidRDefault="00000000" w:rsidP="006A29AF">
      <w:pPr>
        <w:spacing w:after="120" w:line="312" w:lineRule="auto"/>
      </w:pPr>
      <w:r>
        <w:t xml:space="preserve">Stufe 2 verwendet bewusst </w:t>
      </w:r>
      <w:r>
        <w:rPr>
          <w:b/>
          <w:bCs/>
        </w:rPr>
        <w:t>zwei verschiedene Modelle</w:t>
      </w:r>
      <w:r>
        <w:t xml:space="preserve"> über die DeepInfra-API:</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5189"/>
      </w:tblGrid>
      <w:tr w:rsidR="000A25DF" w14:paraId="695BFCFB" w14:textId="77777777" w:rsidTr="006A29AF">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9612E7" w14:textId="77777777" w:rsidR="000A25DF" w:rsidRDefault="00000000" w:rsidP="001E71D0">
            <w:pPr>
              <w:spacing w:line="312" w:lineRule="auto"/>
            </w:pPr>
            <w:r>
              <w:rPr>
                <w:b/>
                <w:bCs/>
                <w:sz w:val="20"/>
                <w:szCs w:val="20"/>
              </w:rPr>
              <w:t>Rolle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03130" w14:textId="77777777" w:rsidR="000A25DF" w:rsidRDefault="00000000" w:rsidP="001E71D0">
            <w:pPr>
              <w:spacing w:line="312" w:lineRule="auto"/>
            </w:pPr>
            <w:r>
              <w:rPr>
                <w:b/>
                <w:bCs/>
                <w:sz w:val="20"/>
                <w:szCs w:val="20"/>
              </w:rPr>
              <w:t>Modell</w:t>
            </w:r>
          </w:p>
        </w:tc>
        <w:tc>
          <w:tcPr>
            <w:tcW w:w="51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4BCF4A" w14:textId="77777777" w:rsidR="000A25DF" w:rsidRDefault="00000000" w:rsidP="001E71D0">
            <w:pPr>
              <w:spacing w:line="312" w:lineRule="auto"/>
            </w:pPr>
            <w:r>
              <w:rPr>
                <w:b/>
                <w:bCs/>
                <w:sz w:val="20"/>
                <w:szCs w:val="20"/>
              </w:rPr>
              <w:t>Konfiguration</w:t>
            </w:r>
          </w:p>
        </w:tc>
      </w:tr>
      <w:tr w:rsidR="000A25DF" w14:paraId="7FB9F5F5" w14:textId="77777777" w:rsidTr="006A29AF">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524BE" w14:textId="77777777" w:rsidR="000A25DF" w:rsidRDefault="00000000" w:rsidP="001E71D0">
            <w:pPr>
              <w:spacing w:line="312" w:lineRule="auto"/>
            </w:pPr>
            <w:r>
              <w:rPr>
                <w:sz w:val="20"/>
                <w:szCs w:val="20"/>
              </w:rPr>
              <w:t>Analyst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F54A8" w14:textId="77777777" w:rsidR="000A25DF" w:rsidRDefault="00000000" w:rsidP="001E71D0">
            <w:pPr>
              <w:spacing w:line="312" w:lineRule="auto"/>
            </w:pPr>
            <w:r>
              <w:rPr>
                <w:sz w:val="20"/>
                <w:szCs w:val="20"/>
              </w:rPr>
              <w:t>Qwen3.6-35B-A3B</w:t>
            </w:r>
          </w:p>
        </w:tc>
        <w:tc>
          <w:tcPr>
            <w:tcW w:w="51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F7D62" w14:textId="77777777" w:rsidR="000A25DF" w:rsidRDefault="00000000" w:rsidP="001E71D0">
            <w:pPr>
              <w:spacing w:line="312" w:lineRule="auto"/>
            </w:pPr>
            <w:r>
              <w:rPr>
                <w:sz w:val="20"/>
                <w:szCs w:val="20"/>
              </w:rPr>
              <w:t>temperature=0, max_tokens=5000</w:t>
            </w:r>
          </w:p>
        </w:tc>
      </w:tr>
      <w:tr w:rsidR="000A25DF" w14:paraId="7C1CA82F" w14:textId="77777777" w:rsidTr="006A29AF">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DC4A6" w14:textId="77777777" w:rsidR="000A25DF" w:rsidRDefault="00000000" w:rsidP="001E71D0">
            <w:pPr>
              <w:spacing w:line="312" w:lineRule="auto"/>
            </w:pPr>
            <w:r>
              <w:rPr>
                <w:sz w:val="20"/>
                <w:szCs w:val="20"/>
              </w:rPr>
              <w:t>Checker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DC588" w14:textId="77777777" w:rsidR="000A25DF" w:rsidRDefault="00000000" w:rsidP="001E71D0">
            <w:pPr>
              <w:spacing w:line="312" w:lineRule="auto"/>
            </w:pPr>
            <w:r>
              <w:rPr>
                <w:sz w:val="20"/>
                <w:szCs w:val="20"/>
              </w:rPr>
              <w:t>Nemotron-3-Nano-Omni-30B-A3B</w:t>
            </w:r>
          </w:p>
        </w:tc>
        <w:tc>
          <w:tcPr>
            <w:tcW w:w="51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FD935" w14:textId="77777777" w:rsidR="000A25DF" w:rsidRDefault="00000000" w:rsidP="001E71D0">
            <w:pPr>
              <w:spacing w:line="312" w:lineRule="auto"/>
            </w:pPr>
            <w:r>
              <w:rPr>
                <w:sz w:val="20"/>
                <w:szCs w:val="20"/>
              </w:rPr>
              <w:t>temperature=0, max_tokens=2000</w:t>
            </w:r>
          </w:p>
        </w:tc>
      </w:tr>
    </w:tbl>
    <w:p w14:paraId="726CFC6C" w14:textId="77777777" w:rsidR="000A25DF" w:rsidRDefault="000A25DF" w:rsidP="001E71D0">
      <w:pPr>
        <w:spacing w:after="60" w:line="312" w:lineRule="auto"/>
      </w:pPr>
    </w:p>
    <w:p w14:paraId="5A1CA3E8" w14:textId="77777777" w:rsidR="000A25DF" w:rsidRDefault="00000000" w:rsidP="001E71D0">
      <w:pPr>
        <w:spacing w:after="120" w:line="312" w:lineRule="auto"/>
      </w:pPr>
      <w:r>
        <w:t>Die Trennung in zwei Modelle ist eine bewusste Architekturentscheidung: Der Analyst benötigt ein leistungsfähiges Modell für komplexe Analyse und Code-Generierung. Der Checker muss lediglich eine Bewertung als JSON-Objekt abgeben – eine einfachere Aufgabe, für die ein günstigeres Modell ausreicht. Dies senkt die Gesamtkosten pro Analysedurchlauf.</w:t>
      </w:r>
    </w:p>
    <w:p w14:paraId="17C8F20C" w14:textId="77777777" w:rsidR="000A25DF" w:rsidRDefault="000A25DF" w:rsidP="001E71D0">
      <w:pPr>
        <w:spacing w:after="60" w:line="312" w:lineRule="auto"/>
      </w:pPr>
    </w:p>
    <w:p w14:paraId="12FA6604" w14:textId="77777777" w:rsidR="000A25DF" w:rsidRDefault="00000000" w:rsidP="001E71D0">
      <w:pPr>
        <w:spacing w:after="120" w:line="312" w:lineRule="auto"/>
      </w:pPr>
      <w:r>
        <w:lastRenderedPageBreak/>
        <w:t>Beide Modelle werden über die ChatOpenAI-Klasse von LangChain angebunden, wobei der API-Endpunkt auf DeepInfra umgeleitet wird. Matplotlib wird auf das Agg-Backend gesetzt, damit Plots als Dateien gespeichert statt in einem GUI-Fenster angezeigt werden.</w:t>
      </w:r>
    </w:p>
    <w:p w14:paraId="2B286F03" w14:textId="77777777" w:rsidR="000A25DF" w:rsidRDefault="00000000" w:rsidP="001E71D0">
      <w:pPr>
        <w:pStyle w:val="Heading1"/>
        <w:spacing w:after="180" w:line="312" w:lineRule="auto"/>
      </w:pPr>
      <w:r>
        <w:rPr>
          <w:sz w:val="32"/>
          <w:szCs w:val="32"/>
        </w:rPr>
        <w:t>8  Konfigurationsparameter</w:t>
      </w:r>
    </w:p>
    <w:p w14:paraId="72EE8270" w14:textId="323EAF71" w:rsidR="000A25DF" w:rsidRDefault="00000000" w:rsidP="006A29AF">
      <w:pPr>
        <w:spacing w:after="120" w:line="312" w:lineRule="auto"/>
      </w:pPr>
      <w:r>
        <w:t>Alle konfigurierbaren Parameter sind an einer zentralen Stelle im Notebook definiert: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5989"/>
      </w:tblGrid>
      <w:tr w:rsidR="000A25DF" w14:paraId="6C0472E1" w14:textId="77777777" w:rsidTr="006A29AF">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0EE897" w14:textId="77777777" w:rsidR="000A25DF" w:rsidRDefault="00000000" w:rsidP="001E71D0">
            <w:pPr>
              <w:spacing w:line="312" w:lineRule="auto"/>
            </w:pPr>
            <w:r>
              <w:rPr>
                <w:b/>
                <w:bCs/>
                <w:sz w:val="20"/>
                <w:szCs w:val="20"/>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FDC3E5" w14:textId="77777777" w:rsidR="000A25DF" w:rsidRDefault="00000000" w:rsidP="001E71D0">
            <w:pPr>
              <w:spacing w:line="312" w:lineRule="auto"/>
            </w:pPr>
            <w:r>
              <w:rPr>
                <w:b/>
                <w:bCs/>
                <w:sz w:val="20"/>
                <w:szCs w:val="20"/>
              </w:rPr>
              <w:t>Standard</w:t>
            </w:r>
          </w:p>
        </w:tc>
        <w:tc>
          <w:tcPr>
            <w:tcW w:w="5989"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0F643" w14:textId="77777777" w:rsidR="000A25DF" w:rsidRDefault="00000000" w:rsidP="001E71D0">
            <w:pPr>
              <w:spacing w:line="312" w:lineRule="auto"/>
            </w:pPr>
            <w:r>
              <w:rPr>
                <w:b/>
                <w:bCs/>
                <w:sz w:val="20"/>
                <w:szCs w:val="20"/>
              </w:rPr>
              <w:t>Beschreibung</w:t>
            </w:r>
          </w:p>
        </w:tc>
      </w:tr>
      <w:tr w:rsidR="000A25DF" w14:paraId="79247F31" w14:textId="77777777" w:rsidTr="006A29AF">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81C66" w14:textId="77777777" w:rsidR="000A25DF" w:rsidRDefault="00000000" w:rsidP="001E71D0">
            <w:pPr>
              <w:spacing w:line="312" w:lineRule="auto"/>
            </w:pPr>
            <w:r>
              <w:rPr>
                <w:sz w:val="20"/>
                <w:szCs w:val="20"/>
              </w:rPr>
              <w:t>QUALITY_THRESHOLD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35DF" w14:textId="77777777" w:rsidR="000A25DF" w:rsidRDefault="00000000" w:rsidP="001E71D0">
            <w:pPr>
              <w:spacing w:line="312" w:lineRule="auto"/>
            </w:pPr>
            <w:r>
              <w:rPr>
                <w:sz w:val="20"/>
                <w:szCs w:val="20"/>
              </w:rPr>
              <w:t>0.70</w:t>
            </w:r>
          </w:p>
        </w:tc>
        <w:tc>
          <w:tcPr>
            <w:tcW w:w="59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D640F" w14:textId="77777777" w:rsidR="000A25DF" w:rsidRDefault="00000000" w:rsidP="001E71D0">
            <w:pPr>
              <w:spacing w:line="312" w:lineRule="auto"/>
            </w:pPr>
            <w:r>
              <w:rPr>
                <w:sz w:val="20"/>
                <w:szCs w:val="20"/>
              </w:rPr>
              <w:t>Mindest-Score für Akzeptanz der Analyse</w:t>
            </w:r>
          </w:p>
        </w:tc>
      </w:tr>
      <w:tr w:rsidR="000A25DF" w14:paraId="0BB9C932" w14:textId="77777777" w:rsidTr="006A29AF">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082A6" w14:textId="77777777" w:rsidR="000A25DF" w:rsidRDefault="00000000" w:rsidP="001E71D0">
            <w:pPr>
              <w:spacing w:line="312" w:lineRule="auto"/>
            </w:pPr>
            <w:r>
              <w:rPr>
                <w:sz w:val="20"/>
                <w:szCs w:val="20"/>
              </w:rPr>
              <w:t>MAX_REVISIONS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0D9EB" w14:textId="77777777" w:rsidR="000A25DF" w:rsidRDefault="00000000" w:rsidP="001E71D0">
            <w:pPr>
              <w:spacing w:line="312" w:lineRule="auto"/>
            </w:pPr>
            <w:r>
              <w:rPr>
                <w:sz w:val="20"/>
                <w:szCs w:val="20"/>
              </w:rPr>
              <w:t>3</w:t>
            </w:r>
          </w:p>
        </w:tc>
        <w:tc>
          <w:tcPr>
            <w:tcW w:w="59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4EE61" w14:textId="77777777" w:rsidR="000A25DF" w:rsidRDefault="00000000" w:rsidP="001E71D0">
            <w:pPr>
              <w:spacing w:line="312" w:lineRule="auto"/>
            </w:pPr>
            <w:r>
              <w:rPr>
                <w:sz w:val="20"/>
                <w:szCs w:val="20"/>
              </w:rPr>
              <w:t>Maximale Anzahl Nachbesserungsrunden</w:t>
            </w:r>
          </w:p>
        </w:tc>
      </w:tr>
      <w:tr w:rsidR="000A25DF" w14:paraId="08B619AC" w14:textId="77777777" w:rsidTr="006A29AF">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8415A" w14:textId="77777777" w:rsidR="000A25DF" w:rsidRDefault="00000000" w:rsidP="001E71D0">
            <w:pPr>
              <w:spacing w:line="312" w:lineRule="auto"/>
            </w:pPr>
            <w:r>
              <w:rPr>
                <w:sz w:val="20"/>
                <w:szCs w:val="20"/>
              </w:rPr>
              <w:t>WEIGHT_COMPLETENESS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010C2" w14:textId="77777777" w:rsidR="000A25DF" w:rsidRDefault="00000000" w:rsidP="001E71D0">
            <w:pPr>
              <w:spacing w:line="312" w:lineRule="auto"/>
            </w:pPr>
            <w:r>
              <w:rPr>
                <w:sz w:val="20"/>
                <w:szCs w:val="20"/>
              </w:rPr>
              <w:t>0.60</w:t>
            </w:r>
          </w:p>
        </w:tc>
        <w:tc>
          <w:tcPr>
            <w:tcW w:w="59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FAE14" w14:textId="77777777" w:rsidR="000A25DF" w:rsidRDefault="00000000" w:rsidP="001E71D0">
            <w:pPr>
              <w:spacing w:line="312" w:lineRule="auto"/>
            </w:pPr>
            <w:r>
              <w:rPr>
                <w:sz w:val="20"/>
                <w:szCs w:val="20"/>
              </w:rPr>
              <w:t>Gewicht der Vollständigkeit im Score</w:t>
            </w:r>
          </w:p>
        </w:tc>
      </w:tr>
      <w:tr w:rsidR="000A25DF" w14:paraId="1C811FC6" w14:textId="77777777" w:rsidTr="006A29AF">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39E3F" w14:textId="77777777" w:rsidR="000A25DF" w:rsidRDefault="00000000" w:rsidP="001E71D0">
            <w:pPr>
              <w:spacing w:line="312" w:lineRule="auto"/>
            </w:pPr>
            <w:r>
              <w:rPr>
                <w:sz w:val="20"/>
                <w:szCs w:val="20"/>
              </w:rPr>
              <w:t>WEIGHT_DEPTH</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AAAA9" w14:textId="77777777" w:rsidR="000A25DF" w:rsidRDefault="00000000" w:rsidP="001E71D0">
            <w:pPr>
              <w:spacing w:line="312" w:lineRule="auto"/>
            </w:pPr>
            <w:r>
              <w:rPr>
                <w:sz w:val="20"/>
                <w:szCs w:val="20"/>
              </w:rPr>
              <w:t>0.40</w:t>
            </w:r>
          </w:p>
        </w:tc>
        <w:tc>
          <w:tcPr>
            <w:tcW w:w="59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1CBB8" w14:textId="77777777" w:rsidR="000A25DF" w:rsidRDefault="00000000" w:rsidP="001E71D0">
            <w:pPr>
              <w:spacing w:line="312" w:lineRule="auto"/>
            </w:pPr>
            <w:r>
              <w:rPr>
                <w:sz w:val="20"/>
                <w:szCs w:val="20"/>
              </w:rPr>
              <w:t>Gewicht der Erkenntnistiefe im Score</w:t>
            </w:r>
          </w:p>
        </w:tc>
      </w:tr>
      <w:tr w:rsidR="000A25DF" w14:paraId="75D69DE5" w14:textId="77777777" w:rsidTr="006A29AF">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C9ED0" w14:textId="77777777" w:rsidR="000A25DF" w:rsidRDefault="00000000" w:rsidP="001E71D0">
            <w:pPr>
              <w:spacing w:line="312" w:lineRule="auto"/>
            </w:pPr>
            <w:r>
              <w:rPr>
                <w:sz w:val="20"/>
                <w:szCs w:val="20"/>
              </w:rPr>
              <w:t>SKILLS_DIR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47AA" w14:textId="77777777" w:rsidR="000A25DF" w:rsidRDefault="00000000" w:rsidP="001E71D0">
            <w:pPr>
              <w:spacing w:line="312" w:lineRule="auto"/>
            </w:pPr>
            <w:r>
              <w:rPr>
                <w:sz w:val="20"/>
                <w:szCs w:val="20"/>
              </w:rPr>
              <w:t>skills/</w:t>
            </w:r>
          </w:p>
        </w:tc>
        <w:tc>
          <w:tcPr>
            <w:tcW w:w="59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AFDC6" w14:textId="77777777" w:rsidR="000A25DF" w:rsidRDefault="00000000" w:rsidP="001E71D0">
            <w:pPr>
              <w:spacing w:line="312" w:lineRule="auto"/>
            </w:pPr>
            <w:r>
              <w:rPr>
                <w:sz w:val="20"/>
                <w:szCs w:val="20"/>
              </w:rPr>
              <w:t>Pfad zum Skills-Verzeichnis (relativ zum Notebook)</w:t>
            </w:r>
          </w:p>
        </w:tc>
      </w:tr>
    </w:tbl>
    <w:p w14:paraId="45745BE4" w14:textId="77777777" w:rsidR="000A25DF" w:rsidRDefault="00000000" w:rsidP="001E71D0">
      <w:pPr>
        <w:pStyle w:val="Heading1"/>
        <w:spacing w:after="180" w:line="312" w:lineRule="auto"/>
      </w:pPr>
      <w:r>
        <w:rPr>
          <w:sz w:val="32"/>
          <w:szCs w:val="32"/>
        </w:rPr>
        <w:t>9  Erweiterbarkeit: Eigene Skills erstellen</w:t>
      </w:r>
    </w:p>
    <w:p w14:paraId="1BF623DB" w14:textId="77777777" w:rsidR="000A25DF" w:rsidRDefault="00000000" w:rsidP="001E71D0">
      <w:pPr>
        <w:spacing w:after="120" w:line="312" w:lineRule="auto"/>
      </w:pPr>
      <w:r>
        <w:t>Das Skill-System ist bewusst so gestaltet, dass neue Analyse-Skills ohne Codeänderung hinzugefügt werden können. Der Prozess umfasst drei Schritte:</w:t>
      </w:r>
    </w:p>
    <w:p w14:paraId="4CCA3CDC" w14:textId="77777777" w:rsidR="000A25DF" w:rsidRDefault="000A25DF" w:rsidP="001E71D0">
      <w:pPr>
        <w:spacing w:after="60" w:line="312" w:lineRule="auto"/>
      </w:pPr>
    </w:p>
    <w:p w14:paraId="058D9586" w14:textId="77777777" w:rsidR="000A25DF" w:rsidRDefault="00000000" w:rsidP="001E71D0">
      <w:pPr>
        <w:pStyle w:val="ListParagraph"/>
        <w:numPr>
          <w:ilvl w:val="0"/>
          <w:numId w:val="10"/>
        </w:numPr>
        <w:spacing w:after="80" w:line="312" w:lineRule="auto"/>
      </w:pPr>
      <w:r>
        <w:rPr>
          <w:b/>
          <w:bCs/>
        </w:rPr>
        <w:t>Markdown-Datei anlegen:</w:t>
      </w:r>
      <w:r>
        <w:t xml:space="preserve"> Eine neue .md-Datei in skills/analyst/ erstellen, die Analyse-Anweisungen und Platzhalter enthält (z. B. ecommerce.md für E-Commerce-spezifische Analysen).</w:t>
      </w:r>
    </w:p>
    <w:p w14:paraId="23ADE1BD" w14:textId="77777777" w:rsidR="000A25DF" w:rsidRDefault="00000000" w:rsidP="001E71D0">
      <w:pPr>
        <w:pStyle w:val="ListParagraph"/>
        <w:numPr>
          <w:ilvl w:val="0"/>
          <w:numId w:val="10"/>
        </w:numPr>
        <w:spacing w:after="80" w:line="312" w:lineRule="auto"/>
      </w:pPr>
      <w:r>
        <w:rPr>
          <w:b/>
          <w:bCs/>
        </w:rPr>
        <w:t>Skill-Auswahl anpassen:</w:t>
      </w:r>
      <w:r>
        <w:t xml:space="preserve"> In der Funktion select_analyst_skills eine neue Bedingung ergänzen, die den Skill bei passenden Spaltennamen oder Datentypen aktiviert.</w:t>
      </w:r>
    </w:p>
    <w:p w14:paraId="60B9E201" w14:textId="77777777" w:rsidR="000A25DF" w:rsidRDefault="00000000" w:rsidP="001E71D0">
      <w:pPr>
        <w:pStyle w:val="ListParagraph"/>
        <w:numPr>
          <w:ilvl w:val="0"/>
          <w:numId w:val="10"/>
        </w:numPr>
        <w:spacing w:after="80" w:line="312" w:lineRule="auto"/>
      </w:pPr>
      <w:r>
        <w:rPr>
          <w:b/>
          <w:bCs/>
        </w:rPr>
        <w:t>Optional – Checker-Skill erweitern:</w:t>
      </w:r>
      <w:r>
        <w:t xml:space="preserve"> Die Bewertungskriterien in skills/checker/standard.md um den neuen Skill-Bereich ergänzen, damit der Quality Checker auch die domänenspezifischen Analysen bewerten kann.</w:t>
      </w:r>
    </w:p>
    <w:p w14:paraId="5620321A" w14:textId="77777777" w:rsidR="000A25DF" w:rsidRDefault="000A25DF" w:rsidP="001E71D0">
      <w:pPr>
        <w:spacing w:after="60" w:line="312" w:lineRule="auto"/>
      </w:pPr>
    </w:p>
    <w:p w14:paraId="161F4899" w14:textId="43730BC5" w:rsidR="000A25DF" w:rsidRDefault="00000000" w:rsidP="006A29AF">
      <w:pPr>
        <w:spacing w:after="120" w:line="312" w:lineRule="auto"/>
      </w:pPr>
      <w:r>
        <w:t>Der Basis-Skill _basis.md (mit führendem Unterstrich) wird immer geladen und enthält die grundlegenden Code-Konventionen und Regeln. Alle weiteren Skills werden vom Data Profiler basierend auf dem Datenprofil ausgewählt.</w:t>
      </w:r>
    </w:p>
    <w:sectPr w:rsidR="000A25DF" w:rsidSect="0095468D">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09B0" w14:textId="77777777" w:rsidR="00CF4CEB" w:rsidRDefault="00CF4CEB">
      <w:r>
        <w:separator/>
      </w:r>
    </w:p>
  </w:endnote>
  <w:endnote w:type="continuationSeparator" w:id="0">
    <w:p w14:paraId="0D9F777A" w14:textId="77777777" w:rsidR="00CF4CEB" w:rsidRDefault="00CF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A490" w14:textId="65AD87AF" w:rsidR="000A25DF" w:rsidRDefault="00000000">
    <w:pPr>
      <w:tabs>
        <w:tab w:val="right" w:pos="9026"/>
      </w:tabs>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D75526">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DF771" w14:textId="77777777" w:rsidR="00CF4CEB" w:rsidRDefault="00CF4CEB">
      <w:r>
        <w:separator/>
      </w:r>
    </w:p>
  </w:footnote>
  <w:footnote w:type="continuationSeparator" w:id="0">
    <w:p w14:paraId="689869F2" w14:textId="77777777" w:rsidR="00CF4CEB" w:rsidRDefault="00CF4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95C1" w14:textId="77777777" w:rsidR="000A25DF" w:rsidRDefault="00000000">
    <w:pPr>
      <w:jc w:val="right"/>
    </w:pPr>
    <w:r>
      <w:rPr>
        <w:i/>
        <w:iCs/>
        <w:color w:val="999999"/>
        <w:sz w:val="16"/>
        <w:szCs w:val="16"/>
      </w:rPr>
      <w:t>Datenanalyse-Agent – Stufe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75B"/>
    <w:multiLevelType w:val="hybridMultilevel"/>
    <w:tmpl w:val="05B2D47A"/>
    <w:lvl w:ilvl="0" w:tplc="D56AD02C">
      <w:start w:val="1"/>
      <w:numFmt w:val="bullet"/>
      <w:lvlText w:val="•"/>
      <w:lvlJc w:val="left"/>
      <w:pPr>
        <w:ind w:left="720" w:hanging="360"/>
      </w:pPr>
    </w:lvl>
    <w:lvl w:ilvl="1" w:tplc="E4E238F0">
      <w:numFmt w:val="decimal"/>
      <w:lvlText w:val=""/>
      <w:lvlJc w:val="left"/>
    </w:lvl>
    <w:lvl w:ilvl="2" w:tplc="B3322644">
      <w:numFmt w:val="decimal"/>
      <w:lvlText w:val=""/>
      <w:lvlJc w:val="left"/>
    </w:lvl>
    <w:lvl w:ilvl="3" w:tplc="8214BD6E">
      <w:numFmt w:val="decimal"/>
      <w:lvlText w:val=""/>
      <w:lvlJc w:val="left"/>
    </w:lvl>
    <w:lvl w:ilvl="4" w:tplc="D0FA850A">
      <w:numFmt w:val="decimal"/>
      <w:lvlText w:val=""/>
      <w:lvlJc w:val="left"/>
    </w:lvl>
    <w:lvl w:ilvl="5" w:tplc="43962A96">
      <w:numFmt w:val="decimal"/>
      <w:lvlText w:val=""/>
      <w:lvlJc w:val="left"/>
    </w:lvl>
    <w:lvl w:ilvl="6" w:tplc="4300C27E">
      <w:numFmt w:val="decimal"/>
      <w:lvlText w:val=""/>
      <w:lvlJc w:val="left"/>
    </w:lvl>
    <w:lvl w:ilvl="7" w:tplc="EF4E2774">
      <w:numFmt w:val="decimal"/>
      <w:lvlText w:val=""/>
      <w:lvlJc w:val="left"/>
    </w:lvl>
    <w:lvl w:ilvl="8" w:tplc="E6864A2C">
      <w:numFmt w:val="decimal"/>
      <w:lvlText w:val=""/>
      <w:lvlJc w:val="left"/>
    </w:lvl>
  </w:abstractNum>
  <w:abstractNum w:abstractNumId="1" w15:restartNumberingAfterBreak="0">
    <w:nsid w:val="036F74A7"/>
    <w:multiLevelType w:val="hybridMultilevel"/>
    <w:tmpl w:val="D17899AA"/>
    <w:lvl w:ilvl="0" w:tplc="8F42485E">
      <w:start w:val="1"/>
      <w:numFmt w:val="decimal"/>
      <w:lvlText w:val="%1."/>
      <w:lvlJc w:val="left"/>
      <w:pPr>
        <w:ind w:left="720" w:hanging="360"/>
      </w:pPr>
    </w:lvl>
    <w:lvl w:ilvl="1" w:tplc="D430E84A">
      <w:numFmt w:val="decimal"/>
      <w:lvlText w:val=""/>
      <w:lvlJc w:val="left"/>
    </w:lvl>
    <w:lvl w:ilvl="2" w:tplc="DE8C5E58">
      <w:numFmt w:val="decimal"/>
      <w:lvlText w:val=""/>
      <w:lvlJc w:val="left"/>
    </w:lvl>
    <w:lvl w:ilvl="3" w:tplc="C3563154">
      <w:numFmt w:val="decimal"/>
      <w:lvlText w:val=""/>
      <w:lvlJc w:val="left"/>
    </w:lvl>
    <w:lvl w:ilvl="4" w:tplc="A9BC047A">
      <w:numFmt w:val="decimal"/>
      <w:lvlText w:val=""/>
      <w:lvlJc w:val="left"/>
    </w:lvl>
    <w:lvl w:ilvl="5" w:tplc="3FF0697C">
      <w:numFmt w:val="decimal"/>
      <w:lvlText w:val=""/>
      <w:lvlJc w:val="left"/>
    </w:lvl>
    <w:lvl w:ilvl="6" w:tplc="18DE7D68">
      <w:numFmt w:val="decimal"/>
      <w:lvlText w:val=""/>
      <w:lvlJc w:val="left"/>
    </w:lvl>
    <w:lvl w:ilvl="7" w:tplc="68585BA2">
      <w:numFmt w:val="decimal"/>
      <w:lvlText w:val=""/>
      <w:lvlJc w:val="left"/>
    </w:lvl>
    <w:lvl w:ilvl="8" w:tplc="CBC03B32">
      <w:numFmt w:val="decimal"/>
      <w:lvlText w:val=""/>
      <w:lvlJc w:val="left"/>
    </w:lvl>
  </w:abstractNum>
  <w:abstractNum w:abstractNumId="2" w15:restartNumberingAfterBreak="0">
    <w:nsid w:val="047F23CD"/>
    <w:multiLevelType w:val="hybridMultilevel"/>
    <w:tmpl w:val="56D22768"/>
    <w:lvl w:ilvl="0" w:tplc="4D9E3246">
      <w:start w:val="1"/>
      <w:numFmt w:val="bullet"/>
      <w:lvlText w:val="•"/>
      <w:lvlJc w:val="left"/>
      <w:pPr>
        <w:ind w:left="720" w:hanging="360"/>
      </w:pPr>
    </w:lvl>
    <w:lvl w:ilvl="1" w:tplc="FEC45142">
      <w:numFmt w:val="decimal"/>
      <w:lvlText w:val=""/>
      <w:lvlJc w:val="left"/>
    </w:lvl>
    <w:lvl w:ilvl="2" w:tplc="D99029E2">
      <w:numFmt w:val="decimal"/>
      <w:lvlText w:val=""/>
      <w:lvlJc w:val="left"/>
    </w:lvl>
    <w:lvl w:ilvl="3" w:tplc="2E16722E">
      <w:numFmt w:val="decimal"/>
      <w:lvlText w:val=""/>
      <w:lvlJc w:val="left"/>
    </w:lvl>
    <w:lvl w:ilvl="4" w:tplc="D4E297A8">
      <w:numFmt w:val="decimal"/>
      <w:lvlText w:val=""/>
      <w:lvlJc w:val="left"/>
    </w:lvl>
    <w:lvl w:ilvl="5" w:tplc="792E4B08">
      <w:numFmt w:val="decimal"/>
      <w:lvlText w:val=""/>
      <w:lvlJc w:val="left"/>
    </w:lvl>
    <w:lvl w:ilvl="6" w:tplc="DE5296C6">
      <w:numFmt w:val="decimal"/>
      <w:lvlText w:val=""/>
      <w:lvlJc w:val="left"/>
    </w:lvl>
    <w:lvl w:ilvl="7" w:tplc="BC64F1CA">
      <w:numFmt w:val="decimal"/>
      <w:lvlText w:val=""/>
      <w:lvlJc w:val="left"/>
    </w:lvl>
    <w:lvl w:ilvl="8" w:tplc="6C4C1E42">
      <w:numFmt w:val="decimal"/>
      <w:lvlText w:val=""/>
      <w:lvlJc w:val="left"/>
    </w:lvl>
  </w:abstractNum>
  <w:abstractNum w:abstractNumId="3" w15:restartNumberingAfterBreak="0">
    <w:nsid w:val="05176968"/>
    <w:multiLevelType w:val="hybridMultilevel"/>
    <w:tmpl w:val="0C627446"/>
    <w:lvl w:ilvl="0" w:tplc="432C810A">
      <w:start w:val="1"/>
      <w:numFmt w:val="bullet"/>
      <w:lvlText w:val="•"/>
      <w:lvlJc w:val="left"/>
      <w:pPr>
        <w:ind w:left="720" w:hanging="360"/>
      </w:pPr>
    </w:lvl>
    <w:lvl w:ilvl="1" w:tplc="F4FC1588">
      <w:numFmt w:val="decimal"/>
      <w:lvlText w:val=""/>
      <w:lvlJc w:val="left"/>
    </w:lvl>
    <w:lvl w:ilvl="2" w:tplc="88F82A5E">
      <w:numFmt w:val="decimal"/>
      <w:lvlText w:val=""/>
      <w:lvlJc w:val="left"/>
    </w:lvl>
    <w:lvl w:ilvl="3" w:tplc="AB4CF07E">
      <w:numFmt w:val="decimal"/>
      <w:lvlText w:val=""/>
      <w:lvlJc w:val="left"/>
    </w:lvl>
    <w:lvl w:ilvl="4" w:tplc="D65C17BE">
      <w:numFmt w:val="decimal"/>
      <w:lvlText w:val=""/>
      <w:lvlJc w:val="left"/>
    </w:lvl>
    <w:lvl w:ilvl="5" w:tplc="275C36EA">
      <w:numFmt w:val="decimal"/>
      <w:lvlText w:val=""/>
      <w:lvlJc w:val="left"/>
    </w:lvl>
    <w:lvl w:ilvl="6" w:tplc="3E128644">
      <w:numFmt w:val="decimal"/>
      <w:lvlText w:val=""/>
      <w:lvlJc w:val="left"/>
    </w:lvl>
    <w:lvl w:ilvl="7" w:tplc="81F286CA">
      <w:numFmt w:val="decimal"/>
      <w:lvlText w:val=""/>
      <w:lvlJc w:val="left"/>
    </w:lvl>
    <w:lvl w:ilvl="8" w:tplc="939EB50C">
      <w:numFmt w:val="decimal"/>
      <w:lvlText w:val=""/>
      <w:lvlJc w:val="left"/>
    </w:lvl>
  </w:abstractNum>
  <w:abstractNum w:abstractNumId="4" w15:restartNumberingAfterBreak="0">
    <w:nsid w:val="1F177885"/>
    <w:multiLevelType w:val="hybridMultilevel"/>
    <w:tmpl w:val="A678FC38"/>
    <w:lvl w:ilvl="0" w:tplc="B6B24BD4">
      <w:start w:val="1"/>
      <w:numFmt w:val="bullet"/>
      <w:lvlText w:val="●"/>
      <w:lvlJc w:val="left"/>
      <w:pPr>
        <w:ind w:left="720" w:hanging="360"/>
      </w:pPr>
    </w:lvl>
    <w:lvl w:ilvl="1" w:tplc="887EF1EC">
      <w:start w:val="1"/>
      <w:numFmt w:val="bullet"/>
      <w:lvlText w:val="○"/>
      <w:lvlJc w:val="left"/>
      <w:pPr>
        <w:ind w:left="1440" w:hanging="360"/>
      </w:pPr>
    </w:lvl>
    <w:lvl w:ilvl="2" w:tplc="92EE218A">
      <w:start w:val="1"/>
      <w:numFmt w:val="bullet"/>
      <w:lvlText w:val="■"/>
      <w:lvlJc w:val="left"/>
      <w:pPr>
        <w:ind w:left="2160" w:hanging="360"/>
      </w:pPr>
    </w:lvl>
    <w:lvl w:ilvl="3" w:tplc="F96EAC80">
      <w:start w:val="1"/>
      <w:numFmt w:val="bullet"/>
      <w:lvlText w:val="●"/>
      <w:lvlJc w:val="left"/>
      <w:pPr>
        <w:ind w:left="2880" w:hanging="360"/>
      </w:pPr>
    </w:lvl>
    <w:lvl w:ilvl="4" w:tplc="4686E488">
      <w:start w:val="1"/>
      <w:numFmt w:val="bullet"/>
      <w:lvlText w:val="○"/>
      <w:lvlJc w:val="left"/>
      <w:pPr>
        <w:ind w:left="3600" w:hanging="360"/>
      </w:pPr>
    </w:lvl>
    <w:lvl w:ilvl="5" w:tplc="BB9281E0">
      <w:start w:val="1"/>
      <w:numFmt w:val="bullet"/>
      <w:lvlText w:val="■"/>
      <w:lvlJc w:val="left"/>
      <w:pPr>
        <w:ind w:left="4320" w:hanging="360"/>
      </w:pPr>
    </w:lvl>
    <w:lvl w:ilvl="6" w:tplc="0A7A6D7A">
      <w:start w:val="1"/>
      <w:numFmt w:val="bullet"/>
      <w:lvlText w:val="●"/>
      <w:lvlJc w:val="left"/>
      <w:pPr>
        <w:ind w:left="5040" w:hanging="360"/>
      </w:pPr>
    </w:lvl>
    <w:lvl w:ilvl="7" w:tplc="5D32E118">
      <w:start w:val="1"/>
      <w:numFmt w:val="bullet"/>
      <w:lvlText w:val="●"/>
      <w:lvlJc w:val="left"/>
      <w:pPr>
        <w:ind w:left="5760" w:hanging="360"/>
      </w:pPr>
    </w:lvl>
    <w:lvl w:ilvl="8" w:tplc="1BE237E4">
      <w:start w:val="1"/>
      <w:numFmt w:val="bullet"/>
      <w:lvlText w:val="●"/>
      <w:lvlJc w:val="left"/>
      <w:pPr>
        <w:ind w:left="6480" w:hanging="360"/>
      </w:pPr>
    </w:lvl>
  </w:abstractNum>
  <w:abstractNum w:abstractNumId="5" w15:restartNumberingAfterBreak="0">
    <w:nsid w:val="20D37D28"/>
    <w:multiLevelType w:val="hybridMultilevel"/>
    <w:tmpl w:val="6FA69632"/>
    <w:lvl w:ilvl="0" w:tplc="9EBE7832">
      <w:start w:val="1"/>
      <w:numFmt w:val="bullet"/>
      <w:lvlText w:val="•"/>
      <w:lvlJc w:val="left"/>
      <w:pPr>
        <w:ind w:left="720" w:hanging="360"/>
      </w:pPr>
    </w:lvl>
    <w:lvl w:ilvl="1" w:tplc="8ABA79BA">
      <w:numFmt w:val="decimal"/>
      <w:lvlText w:val=""/>
      <w:lvlJc w:val="left"/>
    </w:lvl>
    <w:lvl w:ilvl="2" w:tplc="778EE87A">
      <w:numFmt w:val="decimal"/>
      <w:lvlText w:val=""/>
      <w:lvlJc w:val="left"/>
    </w:lvl>
    <w:lvl w:ilvl="3" w:tplc="4A10DCE4">
      <w:numFmt w:val="decimal"/>
      <w:lvlText w:val=""/>
      <w:lvlJc w:val="left"/>
    </w:lvl>
    <w:lvl w:ilvl="4" w:tplc="C62632CC">
      <w:numFmt w:val="decimal"/>
      <w:lvlText w:val=""/>
      <w:lvlJc w:val="left"/>
    </w:lvl>
    <w:lvl w:ilvl="5" w:tplc="33CA534A">
      <w:numFmt w:val="decimal"/>
      <w:lvlText w:val=""/>
      <w:lvlJc w:val="left"/>
    </w:lvl>
    <w:lvl w:ilvl="6" w:tplc="93DA7C30">
      <w:numFmt w:val="decimal"/>
      <w:lvlText w:val=""/>
      <w:lvlJc w:val="left"/>
    </w:lvl>
    <w:lvl w:ilvl="7" w:tplc="98CA109E">
      <w:numFmt w:val="decimal"/>
      <w:lvlText w:val=""/>
      <w:lvlJc w:val="left"/>
    </w:lvl>
    <w:lvl w:ilvl="8" w:tplc="BAF260CC">
      <w:numFmt w:val="decimal"/>
      <w:lvlText w:val=""/>
      <w:lvlJc w:val="left"/>
    </w:lvl>
  </w:abstractNum>
  <w:abstractNum w:abstractNumId="6" w15:restartNumberingAfterBreak="0">
    <w:nsid w:val="29AF6909"/>
    <w:multiLevelType w:val="hybridMultilevel"/>
    <w:tmpl w:val="84ECC98E"/>
    <w:lvl w:ilvl="0" w:tplc="D54AF57A">
      <w:start w:val="1"/>
      <w:numFmt w:val="bullet"/>
      <w:lvlText w:val="•"/>
      <w:lvlJc w:val="left"/>
      <w:pPr>
        <w:ind w:left="360" w:hanging="360"/>
      </w:pPr>
    </w:lvl>
    <w:lvl w:ilvl="1" w:tplc="1390E6E4">
      <w:numFmt w:val="decimal"/>
      <w:lvlText w:val=""/>
      <w:lvlJc w:val="left"/>
    </w:lvl>
    <w:lvl w:ilvl="2" w:tplc="723CE864">
      <w:numFmt w:val="decimal"/>
      <w:lvlText w:val=""/>
      <w:lvlJc w:val="left"/>
    </w:lvl>
    <w:lvl w:ilvl="3" w:tplc="EE2C9BD4">
      <w:numFmt w:val="decimal"/>
      <w:lvlText w:val=""/>
      <w:lvlJc w:val="left"/>
    </w:lvl>
    <w:lvl w:ilvl="4" w:tplc="A1D4D6FA">
      <w:numFmt w:val="decimal"/>
      <w:lvlText w:val=""/>
      <w:lvlJc w:val="left"/>
    </w:lvl>
    <w:lvl w:ilvl="5" w:tplc="DC6A6FFA">
      <w:numFmt w:val="decimal"/>
      <w:lvlText w:val=""/>
      <w:lvlJc w:val="left"/>
    </w:lvl>
    <w:lvl w:ilvl="6" w:tplc="5934B5F6">
      <w:numFmt w:val="decimal"/>
      <w:lvlText w:val=""/>
      <w:lvlJc w:val="left"/>
    </w:lvl>
    <w:lvl w:ilvl="7" w:tplc="36A0ED28">
      <w:numFmt w:val="decimal"/>
      <w:lvlText w:val=""/>
      <w:lvlJc w:val="left"/>
    </w:lvl>
    <w:lvl w:ilvl="8" w:tplc="D4CADDFC">
      <w:numFmt w:val="decimal"/>
      <w:lvlText w:val=""/>
      <w:lvlJc w:val="left"/>
    </w:lvl>
  </w:abstractNum>
  <w:abstractNum w:abstractNumId="7" w15:restartNumberingAfterBreak="0">
    <w:nsid w:val="2A831C9C"/>
    <w:multiLevelType w:val="hybridMultilevel"/>
    <w:tmpl w:val="98266DDE"/>
    <w:lvl w:ilvl="0" w:tplc="4D067492">
      <w:start w:val="1"/>
      <w:numFmt w:val="decimal"/>
      <w:lvlText w:val="%1."/>
      <w:lvlJc w:val="left"/>
      <w:pPr>
        <w:ind w:left="720" w:hanging="360"/>
      </w:pPr>
    </w:lvl>
    <w:lvl w:ilvl="1" w:tplc="83D4FC94">
      <w:numFmt w:val="decimal"/>
      <w:lvlText w:val=""/>
      <w:lvlJc w:val="left"/>
    </w:lvl>
    <w:lvl w:ilvl="2" w:tplc="40FEC1CE">
      <w:numFmt w:val="decimal"/>
      <w:lvlText w:val=""/>
      <w:lvlJc w:val="left"/>
    </w:lvl>
    <w:lvl w:ilvl="3" w:tplc="6E9AA7BE">
      <w:numFmt w:val="decimal"/>
      <w:lvlText w:val=""/>
      <w:lvlJc w:val="left"/>
    </w:lvl>
    <w:lvl w:ilvl="4" w:tplc="BDF64146">
      <w:numFmt w:val="decimal"/>
      <w:lvlText w:val=""/>
      <w:lvlJc w:val="left"/>
    </w:lvl>
    <w:lvl w:ilvl="5" w:tplc="642ECCE4">
      <w:numFmt w:val="decimal"/>
      <w:lvlText w:val=""/>
      <w:lvlJc w:val="left"/>
    </w:lvl>
    <w:lvl w:ilvl="6" w:tplc="EF7ACC32">
      <w:numFmt w:val="decimal"/>
      <w:lvlText w:val=""/>
      <w:lvlJc w:val="left"/>
    </w:lvl>
    <w:lvl w:ilvl="7" w:tplc="17D0F536">
      <w:numFmt w:val="decimal"/>
      <w:lvlText w:val=""/>
      <w:lvlJc w:val="left"/>
    </w:lvl>
    <w:lvl w:ilvl="8" w:tplc="E2708502">
      <w:numFmt w:val="decimal"/>
      <w:lvlText w:val=""/>
      <w:lvlJc w:val="left"/>
    </w:lvl>
  </w:abstractNum>
  <w:abstractNum w:abstractNumId="8" w15:restartNumberingAfterBreak="0">
    <w:nsid w:val="2F1F678B"/>
    <w:multiLevelType w:val="hybridMultilevel"/>
    <w:tmpl w:val="0B0624E0"/>
    <w:lvl w:ilvl="0" w:tplc="0F385E1E">
      <w:start w:val="1"/>
      <w:numFmt w:val="bullet"/>
      <w:lvlText w:val="•"/>
      <w:lvlJc w:val="left"/>
      <w:pPr>
        <w:ind w:left="720" w:hanging="360"/>
      </w:pPr>
    </w:lvl>
    <w:lvl w:ilvl="1" w:tplc="16ECB920">
      <w:numFmt w:val="decimal"/>
      <w:lvlText w:val=""/>
      <w:lvlJc w:val="left"/>
    </w:lvl>
    <w:lvl w:ilvl="2" w:tplc="9DE6FAA8">
      <w:numFmt w:val="decimal"/>
      <w:lvlText w:val=""/>
      <w:lvlJc w:val="left"/>
    </w:lvl>
    <w:lvl w:ilvl="3" w:tplc="9BDA5F64">
      <w:numFmt w:val="decimal"/>
      <w:lvlText w:val=""/>
      <w:lvlJc w:val="left"/>
    </w:lvl>
    <w:lvl w:ilvl="4" w:tplc="E89E849A">
      <w:numFmt w:val="decimal"/>
      <w:lvlText w:val=""/>
      <w:lvlJc w:val="left"/>
    </w:lvl>
    <w:lvl w:ilvl="5" w:tplc="B20CE812">
      <w:numFmt w:val="decimal"/>
      <w:lvlText w:val=""/>
      <w:lvlJc w:val="left"/>
    </w:lvl>
    <w:lvl w:ilvl="6" w:tplc="7904EC18">
      <w:numFmt w:val="decimal"/>
      <w:lvlText w:val=""/>
      <w:lvlJc w:val="left"/>
    </w:lvl>
    <w:lvl w:ilvl="7" w:tplc="DF704A70">
      <w:numFmt w:val="decimal"/>
      <w:lvlText w:val=""/>
      <w:lvlJc w:val="left"/>
    </w:lvl>
    <w:lvl w:ilvl="8" w:tplc="21DE9408">
      <w:numFmt w:val="decimal"/>
      <w:lvlText w:val=""/>
      <w:lvlJc w:val="left"/>
    </w:lvl>
  </w:abstractNum>
  <w:abstractNum w:abstractNumId="9" w15:restartNumberingAfterBreak="0">
    <w:nsid w:val="327A4060"/>
    <w:multiLevelType w:val="hybridMultilevel"/>
    <w:tmpl w:val="C4DA5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B700D"/>
    <w:multiLevelType w:val="hybridMultilevel"/>
    <w:tmpl w:val="D4767078"/>
    <w:lvl w:ilvl="0" w:tplc="2F5AFBBC">
      <w:start w:val="1"/>
      <w:numFmt w:val="bullet"/>
      <w:lvlText w:val="•"/>
      <w:lvlJc w:val="left"/>
      <w:pPr>
        <w:ind w:left="720" w:hanging="360"/>
      </w:pPr>
    </w:lvl>
    <w:lvl w:ilvl="1" w:tplc="E828FA66">
      <w:numFmt w:val="decimal"/>
      <w:lvlText w:val=""/>
      <w:lvlJc w:val="left"/>
    </w:lvl>
    <w:lvl w:ilvl="2" w:tplc="C2BE74B6">
      <w:numFmt w:val="decimal"/>
      <w:lvlText w:val=""/>
      <w:lvlJc w:val="left"/>
    </w:lvl>
    <w:lvl w:ilvl="3" w:tplc="F9BA0500">
      <w:numFmt w:val="decimal"/>
      <w:lvlText w:val=""/>
      <w:lvlJc w:val="left"/>
    </w:lvl>
    <w:lvl w:ilvl="4" w:tplc="413AA476">
      <w:numFmt w:val="decimal"/>
      <w:lvlText w:val=""/>
      <w:lvlJc w:val="left"/>
    </w:lvl>
    <w:lvl w:ilvl="5" w:tplc="B1127140">
      <w:numFmt w:val="decimal"/>
      <w:lvlText w:val=""/>
      <w:lvlJc w:val="left"/>
    </w:lvl>
    <w:lvl w:ilvl="6" w:tplc="0298C002">
      <w:numFmt w:val="decimal"/>
      <w:lvlText w:val=""/>
      <w:lvlJc w:val="left"/>
    </w:lvl>
    <w:lvl w:ilvl="7" w:tplc="9E28D448">
      <w:numFmt w:val="decimal"/>
      <w:lvlText w:val=""/>
      <w:lvlJc w:val="left"/>
    </w:lvl>
    <w:lvl w:ilvl="8" w:tplc="7F0A1A6E">
      <w:numFmt w:val="decimal"/>
      <w:lvlText w:val=""/>
      <w:lvlJc w:val="left"/>
    </w:lvl>
  </w:abstractNum>
  <w:abstractNum w:abstractNumId="11" w15:restartNumberingAfterBreak="0">
    <w:nsid w:val="4DF7541E"/>
    <w:multiLevelType w:val="hybridMultilevel"/>
    <w:tmpl w:val="70FA7F12"/>
    <w:lvl w:ilvl="0" w:tplc="499653CE">
      <w:start w:val="1"/>
      <w:numFmt w:val="bullet"/>
      <w:lvlText w:val="•"/>
      <w:lvlJc w:val="left"/>
      <w:pPr>
        <w:ind w:left="720" w:hanging="360"/>
      </w:pPr>
    </w:lvl>
    <w:lvl w:ilvl="1" w:tplc="6D224DA8">
      <w:numFmt w:val="decimal"/>
      <w:lvlText w:val=""/>
      <w:lvlJc w:val="left"/>
    </w:lvl>
    <w:lvl w:ilvl="2" w:tplc="89DE9526">
      <w:numFmt w:val="decimal"/>
      <w:lvlText w:val=""/>
      <w:lvlJc w:val="left"/>
    </w:lvl>
    <w:lvl w:ilvl="3" w:tplc="6FB62AEC">
      <w:numFmt w:val="decimal"/>
      <w:lvlText w:val=""/>
      <w:lvlJc w:val="left"/>
    </w:lvl>
    <w:lvl w:ilvl="4" w:tplc="003A07DE">
      <w:numFmt w:val="decimal"/>
      <w:lvlText w:val=""/>
      <w:lvlJc w:val="left"/>
    </w:lvl>
    <w:lvl w:ilvl="5" w:tplc="3F6C5D70">
      <w:numFmt w:val="decimal"/>
      <w:lvlText w:val=""/>
      <w:lvlJc w:val="left"/>
    </w:lvl>
    <w:lvl w:ilvl="6" w:tplc="03008CA6">
      <w:numFmt w:val="decimal"/>
      <w:lvlText w:val=""/>
      <w:lvlJc w:val="left"/>
    </w:lvl>
    <w:lvl w:ilvl="7" w:tplc="4CB8B368">
      <w:numFmt w:val="decimal"/>
      <w:lvlText w:val=""/>
      <w:lvlJc w:val="left"/>
    </w:lvl>
    <w:lvl w:ilvl="8" w:tplc="1BB69C0A">
      <w:numFmt w:val="decimal"/>
      <w:lvlText w:val=""/>
      <w:lvlJc w:val="left"/>
    </w:lvl>
  </w:abstractNum>
  <w:abstractNum w:abstractNumId="12" w15:restartNumberingAfterBreak="0">
    <w:nsid w:val="559A4C7C"/>
    <w:multiLevelType w:val="hybridMultilevel"/>
    <w:tmpl w:val="121E621C"/>
    <w:lvl w:ilvl="0" w:tplc="3736A2C8">
      <w:start w:val="1"/>
      <w:numFmt w:val="bullet"/>
      <w:lvlText w:val="•"/>
      <w:lvlJc w:val="left"/>
      <w:pPr>
        <w:ind w:left="720" w:hanging="360"/>
      </w:pPr>
    </w:lvl>
    <w:lvl w:ilvl="1" w:tplc="41B8C0A6">
      <w:numFmt w:val="decimal"/>
      <w:lvlText w:val=""/>
      <w:lvlJc w:val="left"/>
    </w:lvl>
    <w:lvl w:ilvl="2" w:tplc="506CBD3E">
      <w:numFmt w:val="decimal"/>
      <w:lvlText w:val=""/>
      <w:lvlJc w:val="left"/>
    </w:lvl>
    <w:lvl w:ilvl="3" w:tplc="950EAA82">
      <w:numFmt w:val="decimal"/>
      <w:lvlText w:val=""/>
      <w:lvlJc w:val="left"/>
    </w:lvl>
    <w:lvl w:ilvl="4" w:tplc="B78CF0DC">
      <w:numFmt w:val="decimal"/>
      <w:lvlText w:val=""/>
      <w:lvlJc w:val="left"/>
    </w:lvl>
    <w:lvl w:ilvl="5" w:tplc="B7EA1B54">
      <w:numFmt w:val="decimal"/>
      <w:lvlText w:val=""/>
      <w:lvlJc w:val="left"/>
    </w:lvl>
    <w:lvl w:ilvl="6" w:tplc="C61CCC70">
      <w:numFmt w:val="decimal"/>
      <w:lvlText w:val=""/>
      <w:lvlJc w:val="left"/>
    </w:lvl>
    <w:lvl w:ilvl="7" w:tplc="98B0FC2E">
      <w:numFmt w:val="decimal"/>
      <w:lvlText w:val=""/>
      <w:lvlJc w:val="left"/>
    </w:lvl>
    <w:lvl w:ilvl="8" w:tplc="096AA3E8">
      <w:numFmt w:val="decimal"/>
      <w:lvlText w:val=""/>
      <w:lvlJc w:val="left"/>
    </w:lvl>
  </w:abstractNum>
  <w:abstractNum w:abstractNumId="13" w15:restartNumberingAfterBreak="0">
    <w:nsid w:val="57482FA6"/>
    <w:multiLevelType w:val="hybridMultilevel"/>
    <w:tmpl w:val="75828120"/>
    <w:lvl w:ilvl="0" w:tplc="25E08514">
      <w:start w:val="1"/>
      <w:numFmt w:val="bullet"/>
      <w:lvlText w:val="●"/>
      <w:lvlJc w:val="left"/>
      <w:pPr>
        <w:ind w:left="720" w:hanging="360"/>
      </w:pPr>
    </w:lvl>
    <w:lvl w:ilvl="1" w:tplc="BFEC4814">
      <w:start w:val="1"/>
      <w:numFmt w:val="bullet"/>
      <w:lvlText w:val="○"/>
      <w:lvlJc w:val="left"/>
      <w:pPr>
        <w:ind w:left="1440" w:hanging="360"/>
      </w:pPr>
    </w:lvl>
    <w:lvl w:ilvl="2" w:tplc="8D86BF8E">
      <w:start w:val="1"/>
      <w:numFmt w:val="bullet"/>
      <w:lvlText w:val="■"/>
      <w:lvlJc w:val="left"/>
      <w:pPr>
        <w:ind w:left="2160" w:hanging="360"/>
      </w:pPr>
    </w:lvl>
    <w:lvl w:ilvl="3" w:tplc="3F480B22">
      <w:start w:val="1"/>
      <w:numFmt w:val="bullet"/>
      <w:lvlText w:val="●"/>
      <w:lvlJc w:val="left"/>
      <w:pPr>
        <w:ind w:left="2880" w:hanging="360"/>
      </w:pPr>
    </w:lvl>
    <w:lvl w:ilvl="4" w:tplc="563CD666">
      <w:start w:val="1"/>
      <w:numFmt w:val="bullet"/>
      <w:lvlText w:val="○"/>
      <w:lvlJc w:val="left"/>
      <w:pPr>
        <w:ind w:left="3600" w:hanging="360"/>
      </w:pPr>
    </w:lvl>
    <w:lvl w:ilvl="5" w:tplc="C9CAE99C">
      <w:start w:val="1"/>
      <w:numFmt w:val="bullet"/>
      <w:lvlText w:val="■"/>
      <w:lvlJc w:val="left"/>
      <w:pPr>
        <w:ind w:left="4320" w:hanging="360"/>
      </w:pPr>
    </w:lvl>
    <w:lvl w:ilvl="6" w:tplc="CA326FB6">
      <w:start w:val="1"/>
      <w:numFmt w:val="bullet"/>
      <w:lvlText w:val="●"/>
      <w:lvlJc w:val="left"/>
      <w:pPr>
        <w:ind w:left="5040" w:hanging="360"/>
      </w:pPr>
    </w:lvl>
    <w:lvl w:ilvl="7" w:tplc="2228A7B2">
      <w:start w:val="1"/>
      <w:numFmt w:val="bullet"/>
      <w:lvlText w:val="●"/>
      <w:lvlJc w:val="left"/>
      <w:pPr>
        <w:ind w:left="5760" w:hanging="360"/>
      </w:pPr>
    </w:lvl>
    <w:lvl w:ilvl="8" w:tplc="DB12CE64">
      <w:start w:val="1"/>
      <w:numFmt w:val="bullet"/>
      <w:lvlText w:val="●"/>
      <w:lvlJc w:val="left"/>
      <w:pPr>
        <w:ind w:left="6480" w:hanging="360"/>
      </w:pPr>
    </w:lvl>
  </w:abstractNum>
  <w:abstractNum w:abstractNumId="14" w15:restartNumberingAfterBreak="0">
    <w:nsid w:val="5A966E42"/>
    <w:multiLevelType w:val="hybridMultilevel"/>
    <w:tmpl w:val="49862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EA6F1A"/>
    <w:multiLevelType w:val="hybridMultilevel"/>
    <w:tmpl w:val="2E06201E"/>
    <w:lvl w:ilvl="0" w:tplc="8F3C5D7A">
      <w:start w:val="1"/>
      <w:numFmt w:val="bullet"/>
      <w:lvlText w:val="•"/>
      <w:lvlJc w:val="left"/>
      <w:pPr>
        <w:ind w:left="720" w:hanging="360"/>
      </w:pPr>
    </w:lvl>
    <w:lvl w:ilvl="1" w:tplc="8F9AAB30">
      <w:numFmt w:val="decimal"/>
      <w:lvlText w:val=""/>
      <w:lvlJc w:val="left"/>
    </w:lvl>
    <w:lvl w:ilvl="2" w:tplc="FCA04C06">
      <w:numFmt w:val="decimal"/>
      <w:lvlText w:val=""/>
      <w:lvlJc w:val="left"/>
    </w:lvl>
    <w:lvl w:ilvl="3" w:tplc="E5104E40">
      <w:numFmt w:val="decimal"/>
      <w:lvlText w:val=""/>
      <w:lvlJc w:val="left"/>
    </w:lvl>
    <w:lvl w:ilvl="4" w:tplc="4D68F9C2">
      <w:numFmt w:val="decimal"/>
      <w:lvlText w:val=""/>
      <w:lvlJc w:val="left"/>
    </w:lvl>
    <w:lvl w:ilvl="5" w:tplc="2842B938">
      <w:numFmt w:val="decimal"/>
      <w:lvlText w:val=""/>
      <w:lvlJc w:val="left"/>
    </w:lvl>
    <w:lvl w:ilvl="6" w:tplc="390ABE4C">
      <w:numFmt w:val="decimal"/>
      <w:lvlText w:val=""/>
      <w:lvlJc w:val="left"/>
    </w:lvl>
    <w:lvl w:ilvl="7" w:tplc="F0AA5672">
      <w:numFmt w:val="decimal"/>
      <w:lvlText w:val=""/>
      <w:lvlJc w:val="left"/>
    </w:lvl>
    <w:lvl w:ilvl="8" w:tplc="C7661DA2">
      <w:numFmt w:val="decimal"/>
      <w:lvlText w:val=""/>
      <w:lvlJc w:val="left"/>
    </w:lvl>
  </w:abstractNum>
  <w:abstractNum w:abstractNumId="16" w15:restartNumberingAfterBreak="0">
    <w:nsid w:val="5FD81B58"/>
    <w:multiLevelType w:val="hybridMultilevel"/>
    <w:tmpl w:val="726C2FA6"/>
    <w:lvl w:ilvl="0" w:tplc="46127EBE">
      <w:start w:val="1"/>
      <w:numFmt w:val="bullet"/>
      <w:lvlText w:val="•"/>
      <w:lvlJc w:val="left"/>
      <w:pPr>
        <w:ind w:left="720" w:hanging="360"/>
      </w:pPr>
    </w:lvl>
    <w:lvl w:ilvl="1" w:tplc="B142BB8C">
      <w:numFmt w:val="decimal"/>
      <w:lvlText w:val=""/>
      <w:lvlJc w:val="left"/>
    </w:lvl>
    <w:lvl w:ilvl="2" w:tplc="7E10BADE">
      <w:numFmt w:val="decimal"/>
      <w:lvlText w:val=""/>
      <w:lvlJc w:val="left"/>
    </w:lvl>
    <w:lvl w:ilvl="3" w:tplc="6C80F8E8">
      <w:numFmt w:val="decimal"/>
      <w:lvlText w:val=""/>
      <w:lvlJc w:val="left"/>
    </w:lvl>
    <w:lvl w:ilvl="4" w:tplc="9E98BC34">
      <w:numFmt w:val="decimal"/>
      <w:lvlText w:val=""/>
      <w:lvlJc w:val="left"/>
    </w:lvl>
    <w:lvl w:ilvl="5" w:tplc="94027620">
      <w:numFmt w:val="decimal"/>
      <w:lvlText w:val=""/>
      <w:lvlJc w:val="left"/>
    </w:lvl>
    <w:lvl w:ilvl="6" w:tplc="36245F04">
      <w:numFmt w:val="decimal"/>
      <w:lvlText w:val=""/>
      <w:lvlJc w:val="left"/>
    </w:lvl>
    <w:lvl w:ilvl="7" w:tplc="AAF63F3C">
      <w:numFmt w:val="decimal"/>
      <w:lvlText w:val=""/>
      <w:lvlJc w:val="left"/>
    </w:lvl>
    <w:lvl w:ilvl="8" w:tplc="767297E4">
      <w:numFmt w:val="decimal"/>
      <w:lvlText w:val=""/>
      <w:lvlJc w:val="left"/>
    </w:lvl>
  </w:abstractNum>
  <w:abstractNum w:abstractNumId="17" w15:restartNumberingAfterBreak="0">
    <w:nsid w:val="67D525B4"/>
    <w:multiLevelType w:val="hybridMultilevel"/>
    <w:tmpl w:val="3912B4FE"/>
    <w:lvl w:ilvl="0" w:tplc="274855AE">
      <w:start w:val="1"/>
      <w:numFmt w:val="bullet"/>
      <w:lvlText w:val="•"/>
      <w:lvlJc w:val="left"/>
      <w:pPr>
        <w:ind w:left="720" w:hanging="360"/>
      </w:pPr>
    </w:lvl>
    <w:lvl w:ilvl="1" w:tplc="69401BF8">
      <w:numFmt w:val="decimal"/>
      <w:lvlText w:val=""/>
      <w:lvlJc w:val="left"/>
    </w:lvl>
    <w:lvl w:ilvl="2" w:tplc="3D429CCA">
      <w:numFmt w:val="decimal"/>
      <w:lvlText w:val=""/>
      <w:lvlJc w:val="left"/>
    </w:lvl>
    <w:lvl w:ilvl="3" w:tplc="5B8200A4">
      <w:numFmt w:val="decimal"/>
      <w:lvlText w:val=""/>
      <w:lvlJc w:val="left"/>
    </w:lvl>
    <w:lvl w:ilvl="4" w:tplc="E77633A8">
      <w:numFmt w:val="decimal"/>
      <w:lvlText w:val=""/>
      <w:lvlJc w:val="left"/>
    </w:lvl>
    <w:lvl w:ilvl="5" w:tplc="FD66B790">
      <w:numFmt w:val="decimal"/>
      <w:lvlText w:val=""/>
      <w:lvlJc w:val="left"/>
    </w:lvl>
    <w:lvl w:ilvl="6" w:tplc="80A4A110">
      <w:numFmt w:val="decimal"/>
      <w:lvlText w:val=""/>
      <w:lvlJc w:val="left"/>
    </w:lvl>
    <w:lvl w:ilvl="7" w:tplc="5C2A1138">
      <w:numFmt w:val="decimal"/>
      <w:lvlText w:val=""/>
      <w:lvlJc w:val="left"/>
    </w:lvl>
    <w:lvl w:ilvl="8" w:tplc="D5E675C6">
      <w:numFmt w:val="decimal"/>
      <w:lvlText w:val=""/>
      <w:lvlJc w:val="left"/>
    </w:lvl>
  </w:abstractNum>
  <w:abstractNum w:abstractNumId="18" w15:restartNumberingAfterBreak="0">
    <w:nsid w:val="6E3713E2"/>
    <w:multiLevelType w:val="hybridMultilevel"/>
    <w:tmpl w:val="F60E1774"/>
    <w:lvl w:ilvl="0" w:tplc="3656C9C4">
      <w:start w:val="1"/>
      <w:numFmt w:val="decimal"/>
      <w:lvlText w:val="%1."/>
      <w:lvlJc w:val="left"/>
      <w:pPr>
        <w:ind w:left="720" w:hanging="360"/>
      </w:pPr>
    </w:lvl>
    <w:lvl w:ilvl="1" w:tplc="1518AF64">
      <w:numFmt w:val="decimal"/>
      <w:lvlText w:val=""/>
      <w:lvlJc w:val="left"/>
    </w:lvl>
    <w:lvl w:ilvl="2" w:tplc="FC3AEC78">
      <w:numFmt w:val="decimal"/>
      <w:lvlText w:val=""/>
      <w:lvlJc w:val="left"/>
    </w:lvl>
    <w:lvl w:ilvl="3" w:tplc="6100A06A">
      <w:numFmt w:val="decimal"/>
      <w:lvlText w:val=""/>
      <w:lvlJc w:val="left"/>
    </w:lvl>
    <w:lvl w:ilvl="4" w:tplc="8F368522">
      <w:numFmt w:val="decimal"/>
      <w:lvlText w:val=""/>
      <w:lvlJc w:val="left"/>
    </w:lvl>
    <w:lvl w:ilvl="5" w:tplc="EF4A6EAE">
      <w:numFmt w:val="decimal"/>
      <w:lvlText w:val=""/>
      <w:lvlJc w:val="left"/>
    </w:lvl>
    <w:lvl w:ilvl="6" w:tplc="A0D8FED8">
      <w:numFmt w:val="decimal"/>
      <w:lvlText w:val=""/>
      <w:lvlJc w:val="left"/>
    </w:lvl>
    <w:lvl w:ilvl="7" w:tplc="5694C160">
      <w:numFmt w:val="decimal"/>
      <w:lvlText w:val=""/>
      <w:lvlJc w:val="left"/>
    </w:lvl>
    <w:lvl w:ilvl="8" w:tplc="FD5E9A56">
      <w:numFmt w:val="decimal"/>
      <w:lvlText w:val=""/>
      <w:lvlJc w:val="left"/>
    </w:lvl>
  </w:abstractNum>
  <w:abstractNum w:abstractNumId="19" w15:restartNumberingAfterBreak="0">
    <w:nsid w:val="7DD765E1"/>
    <w:multiLevelType w:val="hybridMultilevel"/>
    <w:tmpl w:val="8C2AABF4"/>
    <w:lvl w:ilvl="0" w:tplc="43F8F8CC">
      <w:start w:val="1"/>
      <w:numFmt w:val="bullet"/>
      <w:lvlText w:val="•"/>
      <w:lvlJc w:val="left"/>
      <w:pPr>
        <w:ind w:left="720" w:hanging="360"/>
      </w:pPr>
    </w:lvl>
    <w:lvl w:ilvl="1" w:tplc="728CD582">
      <w:numFmt w:val="decimal"/>
      <w:lvlText w:val=""/>
      <w:lvlJc w:val="left"/>
    </w:lvl>
    <w:lvl w:ilvl="2" w:tplc="7FDC8DA0">
      <w:numFmt w:val="decimal"/>
      <w:lvlText w:val=""/>
      <w:lvlJc w:val="left"/>
    </w:lvl>
    <w:lvl w:ilvl="3" w:tplc="9CA4BB88">
      <w:numFmt w:val="decimal"/>
      <w:lvlText w:val=""/>
      <w:lvlJc w:val="left"/>
    </w:lvl>
    <w:lvl w:ilvl="4" w:tplc="CAE0ABF2">
      <w:numFmt w:val="decimal"/>
      <w:lvlText w:val=""/>
      <w:lvlJc w:val="left"/>
    </w:lvl>
    <w:lvl w:ilvl="5" w:tplc="DB96B22A">
      <w:numFmt w:val="decimal"/>
      <w:lvlText w:val=""/>
      <w:lvlJc w:val="left"/>
    </w:lvl>
    <w:lvl w:ilvl="6" w:tplc="7494ADD0">
      <w:numFmt w:val="decimal"/>
      <w:lvlText w:val=""/>
      <w:lvlJc w:val="left"/>
    </w:lvl>
    <w:lvl w:ilvl="7" w:tplc="AC48DDE2">
      <w:numFmt w:val="decimal"/>
      <w:lvlText w:val=""/>
      <w:lvlJc w:val="left"/>
    </w:lvl>
    <w:lvl w:ilvl="8" w:tplc="E4BCB516">
      <w:numFmt w:val="decimal"/>
      <w:lvlText w:val=""/>
      <w:lvlJc w:val="left"/>
    </w:lvl>
  </w:abstractNum>
  <w:abstractNum w:abstractNumId="20" w15:restartNumberingAfterBreak="0">
    <w:nsid w:val="7E6E2640"/>
    <w:multiLevelType w:val="hybridMultilevel"/>
    <w:tmpl w:val="32CE7282"/>
    <w:lvl w:ilvl="0" w:tplc="77E8775E">
      <w:start w:val="1"/>
      <w:numFmt w:val="decimal"/>
      <w:lvlText w:val="%1."/>
      <w:lvlJc w:val="left"/>
      <w:pPr>
        <w:ind w:left="720" w:hanging="360"/>
      </w:pPr>
    </w:lvl>
    <w:lvl w:ilvl="1" w:tplc="C73A6EF2">
      <w:numFmt w:val="decimal"/>
      <w:lvlText w:val=""/>
      <w:lvlJc w:val="left"/>
    </w:lvl>
    <w:lvl w:ilvl="2" w:tplc="9BBE5CFC">
      <w:numFmt w:val="decimal"/>
      <w:lvlText w:val=""/>
      <w:lvlJc w:val="left"/>
    </w:lvl>
    <w:lvl w:ilvl="3" w:tplc="CBEA5E7E">
      <w:numFmt w:val="decimal"/>
      <w:lvlText w:val=""/>
      <w:lvlJc w:val="left"/>
    </w:lvl>
    <w:lvl w:ilvl="4" w:tplc="A5202ABE">
      <w:numFmt w:val="decimal"/>
      <w:lvlText w:val=""/>
      <w:lvlJc w:val="left"/>
    </w:lvl>
    <w:lvl w:ilvl="5" w:tplc="0BDEC672">
      <w:numFmt w:val="decimal"/>
      <w:lvlText w:val=""/>
      <w:lvlJc w:val="left"/>
    </w:lvl>
    <w:lvl w:ilvl="6" w:tplc="9DAA2368">
      <w:numFmt w:val="decimal"/>
      <w:lvlText w:val=""/>
      <w:lvlJc w:val="left"/>
    </w:lvl>
    <w:lvl w:ilvl="7" w:tplc="CA6081A4">
      <w:numFmt w:val="decimal"/>
      <w:lvlText w:val=""/>
      <w:lvlJc w:val="left"/>
    </w:lvl>
    <w:lvl w:ilvl="8" w:tplc="F36AD502">
      <w:numFmt w:val="decimal"/>
      <w:lvlText w:val=""/>
      <w:lvlJc w:val="left"/>
    </w:lvl>
  </w:abstractNum>
  <w:num w:numId="1" w16cid:durableId="2114127750">
    <w:abstractNumId w:val="4"/>
    <w:lvlOverride w:ilvl="0">
      <w:startOverride w:val="1"/>
    </w:lvlOverride>
  </w:num>
  <w:num w:numId="2" w16cid:durableId="1805928794">
    <w:abstractNumId w:val="19"/>
    <w:lvlOverride w:ilvl="0">
      <w:startOverride w:val="1"/>
    </w:lvlOverride>
  </w:num>
  <w:num w:numId="3" w16cid:durableId="418601166">
    <w:abstractNumId w:val="12"/>
    <w:lvlOverride w:ilvl="0">
      <w:startOverride w:val="1"/>
    </w:lvlOverride>
  </w:num>
  <w:num w:numId="4" w16cid:durableId="596448733">
    <w:abstractNumId w:val="6"/>
    <w:lvlOverride w:ilvl="0">
      <w:startOverride w:val="1"/>
    </w:lvlOverride>
  </w:num>
  <w:num w:numId="5" w16cid:durableId="406344574">
    <w:abstractNumId w:val="17"/>
    <w:lvlOverride w:ilvl="0">
      <w:startOverride w:val="1"/>
    </w:lvlOverride>
  </w:num>
  <w:num w:numId="6" w16cid:durableId="260648671">
    <w:abstractNumId w:val="3"/>
    <w:lvlOverride w:ilvl="0">
      <w:startOverride w:val="1"/>
    </w:lvlOverride>
  </w:num>
  <w:num w:numId="7" w16cid:durableId="1082339401">
    <w:abstractNumId w:val="2"/>
    <w:lvlOverride w:ilvl="0">
      <w:startOverride w:val="1"/>
    </w:lvlOverride>
  </w:num>
  <w:num w:numId="8" w16cid:durableId="1220750522">
    <w:abstractNumId w:val="18"/>
    <w:lvlOverride w:ilvl="0">
      <w:startOverride w:val="1"/>
    </w:lvlOverride>
  </w:num>
  <w:num w:numId="9" w16cid:durableId="272132173">
    <w:abstractNumId w:val="11"/>
    <w:lvlOverride w:ilvl="0">
      <w:startOverride w:val="1"/>
    </w:lvlOverride>
  </w:num>
  <w:num w:numId="10" w16cid:durableId="1816486322">
    <w:abstractNumId w:val="20"/>
    <w:lvlOverride w:ilvl="0">
      <w:startOverride w:val="1"/>
    </w:lvlOverride>
  </w:num>
  <w:num w:numId="11" w16cid:durableId="205680496">
    <w:abstractNumId w:val="5"/>
    <w:lvlOverride w:ilvl="0">
      <w:startOverride w:val="1"/>
    </w:lvlOverride>
  </w:num>
  <w:num w:numId="12" w16cid:durableId="1341464652">
    <w:abstractNumId w:val="13"/>
    <w:lvlOverride w:ilvl="0">
      <w:startOverride w:val="1"/>
    </w:lvlOverride>
  </w:num>
  <w:num w:numId="13" w16cid:durableId="1484735498">
    <w:abstractNumId w:val="10"/>
    <w:lvlOverride w:ilvl="0">
      <w:startOverride w:val="1"/>
    </w:lvlOverride>
  </w:num>
  <w:num w:numId="14" w16cid:durableId="2092119059">
    <w:abstractNumId w:val="1"/>
    <w:lvlOverride w:ilvl="0">
      <w:startOverride w:val="1"/>
    </w:lvlOverride>
  </w:num>
  <w:num w:numId="15" w16cid:durableId="1900434072">
    <w:abstractNumId w:val="14"/>
  </w:num>
  <w:num w:numId="16" w16cid:durableId="1108354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5DF"/>
    <w:rsid w:val="000A25DF"/>
    <w:rsid w:val="001E71D0"/>
    <w:rsid w:val="00641AAE"/>
    <w:rsid w:val="006A29AF"/>
    <w:rsid w:val="007007DB"/>
    <w:rsid w:val="0095468D"/>
    <w:rsid w:val="00C53274"/>
    <w:rsid w:val="00CF4CEB"/>
    <w:rsid w:val="00D75526"/>
    <w:rsid w:val="00FD124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D6FD"/>
  <w15:docId w15:val="{A41174ED-6952-B84F-B9EB-CF6F122A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24F"/>
    <w:rPr>
      <w:color w:val="2C3E50"/>
    </w:rPr>
  </w:style>
  <w:style w:type="paragraph" w:styleId="Heading1">
    <w:name w:val="heading 1"/>
    <w:uiPriority w:val="9"/>
    <w:qFormat/>
    <w:rsid w:val="00FD124F"/>
    <w:pPr>
      <w:pBdr>
        <w:bottom w:val="single" w:sz="6" w:space="4" w:color="2E86C1"/>
      </w:pBdr>
      <w:spacing w:before="360" w:after="200"/>
      <w:outlineLvl w:val="0"/>
    </w:pPr>
    <w:rPr>
      <w:b/>
      <w:bCs/>
      <w:color w:val="1B4F72"/>
      <w:sz w:val="36"/>
      <w:szCs w:val="36"/>
    </w:rPr>
  </w:style>
  <w:style w:type="paragraph" w:styleId="Heading2">
    <w:name w:val="heading 2"/>
    <w:uiPriority w:val="9"/>
    <w:unhideWhenUsed/>
    <w:qFormat/>
    <w:rsid w:val="00FD124F"/>
    <w:pPr>
      <w:spacing w:before="280" w:after="160"/>
      <w:outlineLvl w:val="1"/>
    </w:pPr>
    <w:rPr>
      <w:b/>
      <w:bCs/>
      <w:color w:val="2E86C1"/>
      <w:sz w:val="28"/>
      <w:szCs w:val="28"/>
    </w:rPr>
  </w:style>
  <w:style w:type="paragraph" w:styleId="Heading3">
    <w:name w:val="heading 3"/>
    <w:uiPriority w:val="9"/>
    <w:semiHidden/>
    <w:unhideWhenUsed/>
    <w:qFormat/>
    <w:rsid w:val="00FD124F"/>
    <w:pPr>
      <w:spacing w:before="200" w:after="120"/>
      <w:outlineLvl w:val="2"/>
    </w:pPr>
    <w:rPr>
      <w:b/>
      <w:bCs/>
      <w:color w:val="2C3E50"/>
      <w:sz w:val="24"/>
      <w:szCs w:val="24"/>
    </w:rPr>
  </w:style>
  <w:style w:type="paragraph" w:styleId="Heading4">
    <w:name w:val="heading 4"/>
    <w:uiPriority w:val="9"/>
    <w:semiHidden/>
    <w:unhideWhenUsed/>
    <w:qFormat/>
    <w:rsid w:val="00FD124F"/>
    <w:pPr>
      <w:outlineLvl w:val="3"/>
    </w:pPr>
    <w:rPr>
      <w:i/>
      <w:iCs/>
      <w:color w:val="2E74B5"/>
    </w:rPr>
  </w:style>
  <w:style w:type="paragraph" w:styleId="Heading5">
    <w:name w:val="heading 5"/>
    <w:uiPriority w:val="9"/>
    <w:semiHidden/>
    <w:unhideWhenUsed/>
    <w:qFormat/>
    <w:rsid w:val="00FD124F"/>
    <w:pPr>
      <w:outlineLvl w:val="4"/>
    </w:pPr>
    <w:rPr>
      <w:color w:val="2E74B5"/>
    </w:rPr>
  </w:style>
  <w:style w:type="paragraph" w:styleId="Heading6">
    <w:name w:val="heading 6"/>
    <w:uiPriority w:val="9"/>
    <w:semiHidden/>
    <w:unhideWhenUsed/>
    <w:qFormat/>
    <w:rsid w:val="00FD124F"/>
    <w:pPr>
      <w:outlineLvl w:val="5"/>
    </w:pPr>
    <w:rPr>
      <w:color w:val="1F4D78"/>
    </w:rPr>
  </w:style>
  <w:style w:type="character" w:default="1" w:styleId="DefaultParagraphFont">
    <w:name w:val="Default Paragraph Font"/>
    <w:uiPriority w:val="1"/>
    <w:semiHidden/>
    <w:unhideWhenUsed/>
    <w:rsid w:val="00FD12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124F"/>
  </w:style>
  <w:style w:type="paragraph" w:styleId="Title">
    <w:name w:val="Title"/>
    <w:uiPriority w:val="10"/>
    <w:qFormat/>
    <w:rsid w:val="00FD124F"/>
    <w:rPr>
      <w:color w:val="2C3E50"/>
      <w:sz w:val="56"/>
      <w:szCs w:val="56"/>
    </w:rPr>
  </w:style>
  <w:style w:type="paragraph" w:customStyle="1" w:styleId="Strong1">
    <w:name w:val="Strong1"/>
    <w:qFormat/>
    <w:rsid w:val="00FD124F"/>
    <w:rPr>
      <w:b/>
      <w:bCs/>
      <w:color w:val="2C3E50"/>
    </w:rPr>
  </w:style>
  <w:style w:type="paragraph" w:styleId="ListParagraph">
    <w:name w:val="List Paragraph"/>
    <w:qFormat/>
    <w:rsid w:val="00FD124F"/>
    <w:rPr>
      <w:color w:val="2C3E50"/>
    </w:rPr>
  </w:style>
  <w:style w:type="character" w:styleId="Hyperlink">
    <w:name w:val="Hyperlink"/>
    <w:uiPriority w:val="99"/>
    <w:unhideWhenUsed/>
    <w:rsid w:val="00FD124F"/>
    <w:rPr>
      <w:color w:val="0563C1"/>
      <w:u w:val="single"/>
    </w:rPr>
  </w:style>
  <w:style w:type="character" w:styleId="FootnoteReference">
    <w:name w:val="footnote reference"/>
    <w:uiPriority w:val="99"/>
    <w:semiHidden/>
    <w:unhideWhenUsed/>
    <w:rsid w:val="00FD124F"/>
    <w:rPr>
      <w:vertAlign w:val="superscript"/>
    </w:rPr>
  </w:style>
  <w:style w:type="paragraph" w:styleId="FootnoteText">
    <w:name w:val="footnote text"/>
    <w:link w:val="FootnoteTextChar"/>
    <w:uiPriority w:val="99"/>
    <w:semiHidden/>
    <w:unhideWhenUsed/>
    <w:rsid w:val="00FD124F"/>
    <w:rPr>
      <w:color w:val="2C3E50"/>
      <w:sz w:val="20"/>
      <w:szCs w:val="20"/>
    </w:rPr>
  </w:style>
  <w:style w:type="character" w:customStyle="1" w:styleId="FootnoteTextChar">
    <w:name w:val="Footnote Text Char"/>
    <w:link w:val="FootnoteText"/>
    <w:uiPriority w:val="99"/>
    <w:semiHidden/>
    <w:unhideWhenUsed/>
    <w:rsid w:val="00FD124F"/>
    <w:rPr>
      <w:color w:val="2C3E50"/>
      <w:sz w:val="20"/>
      <w:szCs w:val="20"/>
    </w:rPr>
  </w:style>
  <w:style w:type="character" w:styleId="EndnoteReference">
    <w:name w:val="endnote reference"/>
    <w:uiPriority w:val="99"/>
    <w:semiHidden/>
    <w:unhideWhenUsed/>
    <w:rsid w:val="00FD124F"/>
    <w:rPr>
      <w:vertAlign w:val="superscript"/>
    </w:rPr>
  </w:style>
  <w:style w:type="paragraph" w:styleId="EndnoteText">
    <w:name w:val="endnote text"/>
    <w:link w:val="EndnoteTextChar"/>
    <w:uiPriority w:val="99"/>
    <w:semiHidden/>
    <w:unhideWhenUsed/>
    <w:rsid w:val="00FD124F"/>
    <w:rPr>
      <w:color w:val="2C3E50"/>
      <w:sz w:val="20"/>
      <w:szCs w:val="20"/>
    </w:rPr>
  </w:style>
  <w:style w:type="character" w:customStyle="1" w:styleId="EndnoteTextChar">
    <w:name w:val="Endnote Text Char"/>
    <w:link w:val="EndnoteText"/>
    <w:uiPriority w:val="99"/>
    <w:semiHidden/>
    <w:unhideWhenUsed/>
    <w:rsid w:val="00FD124F"/>
    <w:rPr>
      <w:color w:val="2C3E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omasjorg/Documents/05_VSCode/05_Python/LanggraphDataViz/material/langgraph_stufe1_doku.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langgraph_stufe1_doku.docx</Template>
  <TotalTime>19</TotalTime>
  <Pages>11</Pages>
  <Words>1789</Words>
  <Characters>12812</Characters>
  <Application>Microsoft Office Word</Application>
  <DocSecurity>0</DocSecurity>
  <Lines>320</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dcterms:created xsi:type="dcterms:W3CDTF">2026-05-09T11:46:00Z</dcterms:created>
  <dcterms:modified xsi:type="dcterms:W3CDTF">2026-05-10T14:52:00Z</dcterms:modified>
</cp:coreProperties>
</file>